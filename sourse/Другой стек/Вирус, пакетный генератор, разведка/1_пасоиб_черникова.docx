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6C823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54D8E14C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Санкт-Петербургский государственный политехнический университет</w:t>
      </w:r>
    </w:p>
    <w:p w14:paraId="1F4800BF" w14:textId="636A1503" w:rsidR="00C53ADA" w:rsidRPr="006A0481" w:rsidRDefault="00202F1D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-</w:t>
      </w:r>
    </w:p>
    <w:p w14:paraId="28515496" w14:textId="3FEB9CA0" w:rsidR="00C53ADA" w:rsidRPr="00F92FA9" w:rsidRDefault="005C0A3C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F92FA9">
        <w:rPr>
          <w:rFonts w:eastAsia="Times New Roman" w:cs="Times New Roman"/>
        </w:rPr>
        <w:t>Институт компьютерных наук и кибербезопасности</w:t>
      </w:r>
    </w:p>
    <w:p w14:paraId="5326D6FB" w14:textId="424CC3C1" w:rsidR="00C53ADA" w:rsidRPr="00E14A23" w:rsidRDefault="005C0A3C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  <w:highlight w:val="yellow"/>
        </w:rPr>
      </w:pPr>
      <w:r w:rsidRPr="00F92FA9">
        <w:rPr>
          <w:rFonts w:eastAsia="Times New Roman" w:cs="Times New Roman"/>
          <w:b/>
        </w:rPr>
        <w:t>Высшая школа кибербезопасности</w:t>
      </w:r>
    </w:p>
    <w:p w14:paraId="141248E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C82B69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DA3399C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9E5FA73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6C5F36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316B5C4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947FEC4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A05618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B7B0D9F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4AC67297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A26DEED" w14:textId="77777777" w:rsidR="00C53ADA" w:rsidRPr="00830F2D" w:rsidRDefault="00830F2D" w:rsidP="00830F2D">
      <w:pPr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</w:t>
      </w:r>
    </w:p>
    <w:p w14:paraId="0042FC4C" w14:textId="77777777" w:rsidR="00830F2D" w:rsidRPr="00830F2D" w:rsidRDefault="00830F2D" w:rsidP="00830F2D">
      <w:pPr>
        <w:spacing w:line="240" w:lineRule="auto"/>
        <w:ind w:firstLine="0"/>
        <w:jc w:val="center"/>
        <w:rPr>
          <w:caps/>
          <w:sz w:val="24"/>
          <w:szCs w:val="24"/>
        </w:rPr>
      </w:pPr>
      <w:r w:rsidRPr="00830F2D">
        <w:rPr>
          <w:b/>
          <w:caps/>
          <w:sz w:val="32"/>
          <w:szCs w:val="32"/>
        </w:rPr>
        <w:t xml:space="preserve">по лабораторной </w:t>
      </w:r>
      <w:r w:rsidRPr="00335FD9">
        <w:rPr>
          <w:b/>
          <w:caps/>
          <w:sz w:val="32"/>
          <w:szCs w:val="32"/>
        </w:rPr>
        <w:t>работе № 1</w:t>
      </w:r>
    </w:p>
    <w:p w14:paraId="24D5AD0D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jc w:val="center"/>
        <w:rPr>
          <w:rFonts w:eastAsia="Times New Roman" w:cs="Times New Roman"/>
          <w:spacing w:val="62"/>
        </w:rPr>
      </w:pPr>
    </w:p>
    <w:p w14:paraId="345CA377" w14:textId="00602169" w:rsidR="00C53ADA" w:rsidRDefault="00C53ADA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  <w:r w:rsidRPr="006A0481">
        <w:rPr>
          <w:rFonts w:eastAsia="Times New Roman" w:cs="Times New Roman"/>
          <w:b/>
        </w:rPr>
        <w:t>«</w:t>
      </w:r>
      <w:r w:rsidR="004B18E7">
        <w:t>Проведение пассивной разведки заданного хоста</w:t>
      </w:r>
      <w:r w:rsidRPr="006A0481">
        <w:rPr>
          <w:rFonts w:eastAsia="Times New Roman" w:cs="Times New Roman"/>
          <w:b/>
        </w:rPr>
        <w:t>»</w:t>
      </w:r>
    </w:p>
    <w:p w14:paraId="60F7E8FD" w14:textId="77777777" w:rsidR="00830F2D" w:rsidRPr="006A0481" w:rsidRDefault="00830F2D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21B22D2B" w14:textId="4707705C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4B18E7" w:rsidRPr="004B18E7">
        <w:rPr>
          <w:rFonts w:eastAsia="Times New Roman" w:cs="Times New Roman"/>
        </w:rPr>
        <w:t>Программно-аппаратные</w:t>
      </w:r>
      <w:r w:rsidR="004B18E7">
        <w:rPr>
          <w:rFonts w:eastAsia="Times New Roman" w:cs="Times New Roman"/>
        </w:rPr>
        <w:t xml:space="preserve"> </w:t>
      </w:r>
      <w:r w:rsidR="004B18E7" w:rsidRPr="004B18E7">
        <w:rPr>
          <w:rFonts w:eastAsia="Times New Roman" w:cs="Times New Roman"/>
        </w:rPr>
        <w:t>средства</w:t>
      </w:r>
      <w:r w:rsidR="004B18E7">
        <w:rPr>
          <w:rFonts w:eastAsia="Times New Roman" w:cs="Times New Roman"/>
        </w:rPr>
        <w:t xml:space="preserve"> </w:t>
      </w:r>
      <w:r w:rsidR="004B18E7" w:rsidRPr="004B18E7">
        <w:rPr>
          <w:rFonts w:eastAsia="Times New Roman" w:cs="Times New Roman"/>
        </w:rPr>
        <w:t>обеспечения</w:t>
      </w:r>
      <w:r w:rsidR="004B18E7">
        <w:rPr>
          <w:rFonts w:eastAsia="Times New Roman" w:cs="Times New Roman"/>
        </w:rPr>
        <w:t xml:space="preserve"> </w:t>
      </w:r>
      <w:r w:rsidR="004B18E7" w:rsidRPr="004B18E7">
        <w:rPr>
          <w:rFonts w:eastAsia="Times New Roman" w:cs="Times New Roman"/>
        </w:rPr>
        <w:t>информационной</w:t>
      </w:r>
      <w:r w:rsidR="004B18E7">
        <w:rPr>
          <w:rFonts w:eastAsia="Times New Roman" w:cs="Times New Roman"/>
        </w:rPr>
        <w:t xml:space="preserve"> </w:t>
      </w:r>
      <w:r w:rsidR="004B18E7" w:rsidRPr="004B18E7">
        <w:rPr>
          <w:rFonts w:eastAsia="Times New Roman" w:cs="Times New Roman"/>
        </w:rPr>
        <w:t>безопасности</w:t>
      </w:r>
      <w:r w:rsidRPr="006A0481">
        <w:rPr>
          <w:rFonts w:eastAsia="Times New Roman" w:cs="Times New Roman"/>
        </w:rPr>
        <w:t>»</w:t>
      </w:r>
    </w:p>
    <w:p w14:paraId="603901DC" w14:textId="77777777" w:rsidR="00C53ADA" w:rsidRDefault="00C53ADA" w:rsidP="001E74F8">
      <w:pPr>
        <w:ind w:firstLine="0"/>
      </w:pPr>
    </w:p>
    <w:p w14:paraId="060930CA" w14:textId="77777777" w:rsidR="00830F2D" w:rsidRDefault="00830F2D" w:rsidP="00C53ADA"/>
    <w:p w14:paraId="29A15D06" w14:textId="77777777" w:rsidR="00830F2D" w:rsidRDefault="00830F2D" w:rsidP="00C53ADA"/>
    <w:p w14:paraId="2E7A6607" w14:textId="77777777" w:rsidR="00830F2D" w:rsidRDefault="00830F2D" w:rsidP="00C53ADA"/>
    <w:p w14:paraId="28A8F2E3" w14:textId="77777777" w:rsidR="00C53ADA" w:rsidRPr="00B57B60" w:rsidRDefault="00C53ADA" w:rsidP="003C218B">
      <w:pPr>
        <w:pStyle w:val="af3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747AA7DB" w14:textId="6C38D1B5" w:rsidR="00C53ADA" w:rsidRPr="00B57B60" w:rsidRDefault="00C53ADA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студент гр</w:t>
      </w:r>
      <w:r w:rsidR="00335FD9">
        <w:rPr>
          <w:rFonts w:cs="Times New Roman"/>
        </w:rPr>
        <w:t>.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335FD9">
        <w:rPr>
          <w:rFonts w:cs="Times New Roman"/>
        </w:rPr>
        <w:t>Черникова В.М</w:t>
      </w:r>
    </w:p>
    <w:p w14:paraId="20868202" w14:textId="77777777" w:rsidR="00C53ADA" w:rsidRPr="00B57B60" w:rsidRDefault="00C53ADA" w:rsidP="003C218B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63364D88" w14:textId="446B2263" w:rsidR="00C53ADA" w:rsidRPr="00B57B60" w:rsidRDefault="00C53ADA" w:rsidP="003C218B">
      <w:pPr>
        <w:pStyle w:val="af3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</w:t>
      </w:r>
      <w:r w:rsidR="004B18E7">
        <w:rPr>
          <w:rFonts w:cs="Times New Roman"/>
        </w:rPr>
        <w:t>еподаватель</w:t>
      </w:r>
    </w:p>
    <w:p w14:paraId="35494D33" w14:textId="04487EE5" w:rsidR="00C53ADA" w:rsidRPr="00B57B60" w:rsidRDefault="00C53ADA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</w:p>
    <w:p w14:paraId="58235B7E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5F79D2EE" w14:textId="77777777" w:rsidR="00C53ADA" w:rsidRPr="00B57B60" w:rsidRDefault="00C53ADA" w:rsidP="00C53ADA">
      <w:pPr>
        <w:pStyle w:val="af3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5F9DCC5A" w14:textId="77777777" w:rsidR="00C53ADA" w:rsidRPr="006A0481" w:rsidRDefault="00C53ADA" w:rsidP="00C53ADA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3B57502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3569F2D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D2545D5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9F4D6F8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30E7B2B9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43C039C0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40744CB9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286603EA" w14:textId="6E348735" w:rsidR="00160CFD" w:rsidRPr="00DB41D3" w:rsidRDefault="00DB41D3" w:rsidP="00DB41D3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z w:val="24"/>
          <w:szCs w:val="20"/>
        </w:rPr>
      </w:pPr>
      <w:r w:rsidRPr="00DB41D3">
        <w:rPr>
          <w:rFonts w:eastAsia="Times New Roman" w:cs="Times New Roman"/>
        </w:rPr>
        <w:t>2025</w:t>
      </w:r>
    </w:p>
    <w:p w14:paraId="292A73AC" w14:textId="77777777" w:rsidR="00160CFD" w:rsidRPr="00160CFD" w:rsidRDefault="00160CFD" w:rsidP="00160CFD">
      <w:pPr>
        <w:suppressAutoHyphens/>
        <w:spacing w:line="240" w:lineRule="auto"/>
        <w:jc w:val="center"/>
        <w:rPr>
          <w:rFonts w:eastAsia="Times New Roman" w:cs="Times New Roman"/>
          <w:sz w:val="24"/>
          <w:szCs w:val="20"/>
          <w:highlight w:val="yellow"/>
        </w:rPr>
      </w:pPr>
    </w:p>
    <w:p w14:paraId="5CA457D0" w14:textId="77777777" w:rsidR="00C53ADA" w:rsidRDefault="00C53ADA" w:rsidP="00830F2D">
      <w:pPr>
        <w:pStyle w:val="1"/>
        <w:keepNext/>
        <w:pageBreakBefore/>
        <w:ind w:firstLine="0"/>
        <w:jc w:val="center"/>
      </w:pPr>
      <w:bookmarkStart w:id="0" w:name="_Toc214654477"/>
      <w:r>
        <w:lastRenderedPageBreak/>
        <w:t>Формулировка задания</w:t>
      </w:r>
      <w:bookmarkEnd w:id="0"/>
    </w:p>
    <w:p w14:paraId="5580C9BC" w14:textId="05580689" w:rsidR="00DB41D3" w:rsidRPr="00DB41D3" w:rsidRDefault="00DB41D3" w:rsidP="00DB41D3">
      <w:pPr>
        <w:rPr>
          <w:b/>
          <w:bCs/>
        </w:rPr>
      </w:pPr>
      <w:r w:rsidRPr="00DB41D3">
        <w:rPr>
          <w:b/>
          <w:bCs/>
        </w:rPr>
        <w:t>Цель работы</w:t>
      </w:r>
    </w:p>
    <w:p w14:paraId="48C810FB" w14:textId="29D9C3DB" w:rsidR="00DB41D3" w:rsidRDefault="00B26C8E" w:rsidP="00DB41D3">
      <w:r>
        <w:t>Проведение пассивной разведки заданного хоста</w:t>
      </w:r>
    </w:p>
    <w:p w14:paraId="3E40454D" w14:textId="0B98F954" w:rsidR="00DB41D3" w:rsidRPr="00DB41D3" w:rsidRDefault="00DB41D3" w:rsidP="00DB41D3">
      <w:pPr>
        <w:rPr>
          <w:b/>
          <w:bCs/>
        </w:rPr>
      </w:pPr>
      <w:r w:rsidRPr="00DB41D3">
        <w:rPr>
          <w:b/>
          <w:bCs/>
        </w:rPr>
        <w:t>Задачи</w:t>
      </w:r>
    </w:p>
    <w:p w14:paraId="48844813" w14:textId="7CCDF7A6" w:rsidR="009C15C0" w:rsidRDefault="009C15C0" w:rsidP="00E66BDC">
      <w:r>
        <w:t>1. Провести пассивную разведку заданного хоста, используя легальные сервисы (whois, theHarvester, 2ip.ru, bgp.he.net, centralops.net, dnsdumpster.com, sitereport.netcraft.com, web.archive.org и</w:t>
      </w:r>
      <w:r w:rsidR="006B44AB">
        <w:t xml:space="preserve"> </w:t>
      </w:r>
      <w:r>
        <w:t>т.п.).</w:t>
      </w:r>
    </w:p>
    <w:p w14:paraId="15CDD3B3" w14:textId="77777777" w:rsidR="009C15C0" w:rsidRDefault="009C15C0" w:rsidP="00E66BDC">
      <w:r>
        <w:t>2. Зафиксировать полученную информацию о хосте.</w:t>
      </w:r>
    </w:p>
    <w:p w14:paraId="58174121" w14:textId="5F79EFC1" w:rsidR="009C15C0" w:rsidRDefault="009C15C0" w:rsidP="00E66BDC">
      <w:r>
        <w:t xml:space="preserve">3. Провести активное сканирование веб-сервера с помощью различных сервисов (netcat, nmap, </w:t>
      </w:r>
      <w:r w:rsidRPr="00E66BDC">
        <w:t>FOCA</w:t>
      </w:r>
      <w:r w:rsidRPr="009C15C0">
        <w:t xml:space="preserve">, </w:t>
      </w:r>
      <w:r w:rsidRPr="00E66BDC">
        <w:t>httprint</w:t>
      </w:r>
      <w:r w:rsidRPr="009C15C0">
        <w:t xml:space="preserve">, </w:t>
      </w:r>
      <w:r w:rsidRPr="00E66BDC">
        <w:t>hping</w:t>
      </w:r>
      <w:r w:rsidRPr="009C15C0">
        <w:t xml:space="preserve">3, </w:t>
      </w:r>
      <w:r w:rsidRPr="00E66BDC">
        <w:t>nikto</w:t>
      </w:r>
      <w:r w:rsidRPr="009C15C0">
        <w:t xml:space="preserve">, </w:t>
      </w:r>
      <w:r w:rsidRPr="00E66BDC">
        <w:t>OWASP</w:t>
      </w:r>
      <w:r w:rsidRPr="009C15C0">
        <w:t xml:space="preserve"> </w:t>
      </w:r>
      <w:r w:rsidRPr="00E66BDC">
        <w:t>Amass</w:t>
      </w:r>
      <w:r w:rsidRPr="009C15C0">
        <w:t xml:space="preserve">, </w:t>
      </w:r>
      <w:r w:rsidRPr="00E66BDC">
        <w:t>OWASP</w:t>
      </w:r>
      <w:r w:rsidRPr="009C15C0">
        <w:t xml:space="preserve"> </w:t>
      </w:r>
      <w:r w:rsidRPr="00E66BDC">
        <w:t>ZAP</w:t>
      </w:r>
      <w:r w:rsidRPr="009C15C0">
        <w:t xml:space="preserve">, </w:t>
      </w:r>
      <w:r w:rsidRPr="00E66BDC">
        <w:t>p</w:t>
      </w:r>
      <w:r w:rsidRPr="009C15C0">
        <w:t>0</w:t>
      </w:r>
      <w:r w:rsidRPr="00E66BDC">
        <w:t>f</w:t>
      </w:r>
      <w:r w:rsidRPr="009C15C0">
        <w:t xml:space="preserve">, </w:t>
      </w:r>
      <w:r w:rsidRPr="00E66BDC">
        <w:t>sqlmap</w:t>
      </w:r>
      <w:r w:rsidRPr="009C15C0">
        <w:t xml:space="preserve">, </w:t>
      </w:r>
      <w:r w:rsidRPr="00E66BDC">
        <w:t>acunetix</w:t>
      </w:r>
      <w:r w:rsidRPr="009C15C0">
        <w:t>.</w:t>
      </w:r>
      <w:r w:rsidRPr="00E66BDC">
        <w:t>com</w:t>
      </w:r>
      <w:r w:rsidRPr="009C15C0">
        <w:t xml:space="preserve">, </w:t>
      </w:r>
      <w:r w:rsidRPr="00E66BDC">
        <w:t>criminalip</w:t>
      </w:r>
      <w:r w:rsidRPr="009C15C0">
        <w:t>.</w:t>
      </w:r>
      <w:r w:rsidRPr="00E66BDC">
        <w:t>io</w:t>
      </w:r>
      <w:r w:rsidRPr="009C15C0">
        <w:t>,</w:t>
      </w:r>
      <w:r w:rsidR="006B44AB">
        <w:t xml:space="preserve"> </w:t>
      </w:r>
      <w:r w:rsidRPr="00E66BDC">
        <w:t>hostedscan</w:t>
      </w:r>
      <w:r w:rsidRPr="009C15C0">
        <w:t>.</w:t>
      </w:r>
      <w:r w:rsidRPr="00E66BDC">
        <w:t>com</w:t>
      </w:r>
      <w:r w:rsidRPr="009C15C0">
        <w:t xml:space="preserve">, </w:t>
      </w:r>
      <w:r w:rsidRPr="00E66BDC">
        <w:t>netlas</w:t>
      </w:r>
      <w:r w:rsidRPr="009C15C0">
        <w:t>.</w:t>
      </w:r>
      <w:r w:rsidRPr="00E66BDC">
        <w:t>io</w:t>
      </w:r>
      <w:r w:rsidRPr="009C15C0">
        <w:t xml:space="preserve">, </w:t>
      </w:r>
      <w:r w:rsidRPr="00E66BDC">
        <w:t>pentest</w:t>
      </w:r>
      <w:r w:rsidRPr="009C15C0">
        <w:t>-</w:t>
      </w:r>
      <w:r w:rsidRPr="00E66BDC">
        <w:t>tools</w:t>
      </w:r>
      <w:r w:rsidRPr="009C15C0">
        <w:t>.</w:t>
      </w:r>
      <w:r w:rsidRPr="00E66BDC">
        <w:t>com</w:t>
      </w:r>
      <w:r w:rsidRPr="009C15C0">
        <w:t xml:space="preserve">, </w:t>
      </w:r>
      <w:r w:rsidRPr="00E66BDC">
        <w:t>securityheaders</w:t>
      </w:r>
      <w:r w:rsidRPr="009C15C0">
        <w:t>.</w:t>
      </w:r>
      <w:r w:rsidRPr="00E66BDC">
        <w:t>com</w:t>
      </w:r>
      <w:r w:rsidRPr="009C15C0">
        <w:t xml:space="preserve">, </w:t>
      </w:r>
      <w:r w:rsidRPr="00E66BDC">
        <w:t>shodan</w:t>
      </w:r>
      <w:r w:rsidRPr="009C15C0">
        <w:t>.</w:t>
      </w:r>
      <w:r w:rsidRPr="00E66BDC">
        <w:t>io</w:t>
      </w:r>
      <w:r w:rsidRPr="009C15C0">
        <w:t xml:space="preserve">, </w:t>
      </w:r>
      <w:r w:rsidRPr="00E66BDC">
        <w:t>sitecheck</w:t>
      </w:r>
      <w:r w:rsidRPr="009C15C0">
        <w:t>.</w:t>
      </w:r>
      <w:r w:rsidRPr="00E66BDC">
        <w:t>sucuri</w:t>
      </w:r>
      <w:r w:rsidRPr="009C15C0">
        <w:t>.</w:t>
      </w:r>
      <w:r w:rsidRPr="00E66BDC">
        <w:t>net</w:t>
      </w:r>
      <w:r w:rsidRPr="009C15C0">
        <w:t xml:space="preserve">, </w:t>
      </w:r>
      <w:r>
        <w:t>siteguarding.com, virustotal.com и т.п.) для определения версий установленного ПО и уязвимостей.</w:t>
      </w:r>
    </w:p>
    <w:p w14:paraId="69BF3647" w14:textId="140489DE" w:rsidR="009C15C0" w:rsidRDefault="009C15C0" w:rsidP="00E66BDC">
      <w:r>
        <w:t>4. Оценить потенциальный ущерб, к которому может привести раскрытие или злонамеренное использование полученной информации.</w:t>
      </w:r>
    </w:p>
    <w:p w14:paraId="67924238" w14:textId="77777777" w:rsidR="009C15C0" w:rsidRDefault="009C15C0" w:rsidP="00E66BDC">
      <w:r>
        <w:t>5. Определить степень защищённость хоста.</w:t>
      </w:r>
    </w:p>
    <w:p w14:paraId="78D03E3F" w14:textId="710344EB" w:rsidR="009D3CCE" w:rsidRDefault="009C15C0" w:rsidP="00E66BDC">
      <w:r>
        <w:t>6. Сформулировать рекомендации по повышению защищённости хоста.</w:t>
      </w:r>
      <w:r w:rsidR="009D3CCE">
        <w:br w:type="page"/>
      </w:r>
    </w:p>
    <w:p w14:paraId="63B52B39" w14:textId="1D1DA402" w:rsidR="00C53ADA" w:rsidRDefault="00A745CB" w:rsidP="00830F2D">
      <w:pPr>
        <w:pStyle w:val="1"/>
        <w:keepNext/>
        <w:ind w:firstLine="0"/>
        <w:jc w:val="center"/>
      </w:pPr>
      <w:bookmarkStart w:id="1" w:name="_Toc214654478"/>
      <w:r>
        <w:t>Основная часть</w:t>
      </w:r>
      <w:bookmarkEnd w:id="1"/>
    </w:p>
    <w:p w14:paraId="1529B519" w14:textId="1F9621EC" w:rsidR="00E52A87" w:rsidRPr="002A5044" w:rsidRDefault="00E52A87" w:rsidP="00E52A87">
      <w:r>
        <w:t xml:space="preserve">Мой вариант включает исследование </w:t>
      </w:r>
      <w:hyperlink r:id="rId8" w:history="1">
        <w:r w:rsidRPr="00C215C2">
          <w:rPr>
            <w:rStyle w:val="aff2"/>
          </w:rPr>
          <w:t>https://www.unimas.my/</w:t>
        </w:r>
      </w:hyperlink>
      <w:r>
        <w:t xml:space="preserve"> и его </w:t>
      </w:r>
      <w:r>
        <w:rPr>
          <w:lang w:val="en-US"/>
        </w:rPr>
        <w:t>ip</w:t>
      </w:r>
      <w:r w:rsidRPr="00E52A87">
        <w:t>-</w:t>
      </w:r>
      <w:r>
        <w:t xml:space="preserve">адреса </w:t>
      </w:r>
      <w:r w:rsidRPr="00E52A87">
        <w:t>49.50.236.20</w:t>
      </w:r>
      <w:r>
        <w:t xml:space="preserve"> .</w:t>
      </w:r>
      <w:r w:rsidR="002A5044">
        <w:t xml:space="preserve"> Большинство предоставленной информации было получено именно по запросу </w:t>
      </w:r>
      <w:r w:rsidR="002A5044">
        <w:rPr>
          <w:lang w:val="en-US"/>
        </w:rPr>
        <w:t>ip</w:t>
      </w:r>
      <w:r w:rsidR="002A5044" w:rsidRPr="002A5044">
        <w:t xml:space="preserve">, </w:t>
      </w:r>
      <w:r w:rsidR="002A5044">
        <w:t>по поиску доменного имени вся информация была либо закрыта, либо неизвестна.</w:t>
      </w:r>
    </w:p>
    <w:p w14:paraId="76439120" w14:textId="5FE5D39C" w:rsidR="00160CFD" w:rsidRDefault="00E02DCD" w:rsidP="00160CFD">
      <w:pPr>
        <w:pStyle w:val="21"/>
      </w:pPr>
      <w:bookmarkStart w:id="2" w:name="_Toc214654479"/>
      <w:r>
        <w:t>П</w:t>
      </w:r>
      <w:r w:rsidR="00195AFF">
        <w:t>ассивная разведка</w:t>
      </w:r>
      <w:bookmarkEnd w:id="2"/>
    </w:p>
    <w:p w14:paraId="4941A6BE" w14:textId="3E93F598" w:rsidR="00195AFF" w:rsidRDefault="00C909DE" w:rsidP="00C909DE">
      <w:pPr>
        <w:pStyle w:val="3"/>
      </w:pPr>
      <w:r>
        <w:t xml:space="preserve"> </w:t>
      </w:r>
      <w:bookmarkStart w:id="3" w:name="_Toc214654480"/>
      <w:r>
        <w:t>Whois</w:t>
      </w:r>
      <w:bookmarkEnd w:id="3"/>
    </w:p>
    <w:p w14:paraId="1D21C4B5" w14:textId="5D248CDB" w:rsidR="004B42A1" w:rsidRPr="004B42A1" w:rsidRDefault="004B42A1" w:rsidP="000820AD">
      <w:r>
        <w:t xml:space="preserve">Из данного ресурса был разведан диапозон </w:t>
      </w:r>
      <w:r>
        <w:rPr>
          <w:lang w:val="en-US"/>
        </w:rPr>
        <w:t>ip</w:t>
      </w:r>
      <w:r w:rsidRPr="004B42A1">
        <w:t xml:space="preserve"> </w:t>
      </w:r>
      <w:r>
        <w:t>и название организации</w:t>
      </w:r>
      <w:r>
        <w:br/>
      </w:r>
      <w:r>
        <w:rPr>
          <w:noProof/>
        </w:rPr>
        <w:drawing>
          <wp:inline distT="0" distB="0" distL="0" distR="0" wp14:anchorId="5E3C8B24" wp14:editId="3E218175">
            <wp:extent cx="3200400" cy="353037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8379" cy="355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44865" w14:textId="594EDA99" w:rsidR="004B42A1" w:rsidRPr="000820AD" w:rsidRDefault="004B42A1" w:rsidP="006830F5">
      <w:r>
        <w:t>Следующие контактные данные, которые могут стать целью фишинговой атаки:</w:t>
      </w:r>
      <w:r>
        <w:br/>
      </w:r>
      <w:r>
        <w:rPr>
          <w:noProof/>
        </w:rPr>
        <mc:AlternateContent>
          <mc:Choice Requires="wps">
            <w:drawing>
              <wp:inline distT="0" distB="0" distL="0" distR="0" wp14:anchorId="5AD21713" wp14:editId="0F75C383">
                <wp:extent cx="5236029" cy="2079172"/>
                <wp:effectExtent l="0" t="0" r="22225" b="16510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6029" cy="20791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05E2EB" w14:textId="77777777" w:rsidR="004B42A1" w:rsidRPr="004B42A1" w:rsidRDefault="004B42A1" w:rsidP="004B42A1">
                            <w:pPr>
                              <w:pStyle w:val="ad"/>
                              <w:rPr>
                                <w:lang w:val="en-US"/>
                              </w:rPr>
                            </w:pPr>
                            <w:r w:rsidRPr="004B42A1">
                              <w:rPr>
                                <w:lang w:val="en-US"/>
                              </w:rPr>
                              <w:t>e-mail:         skamarulzaman@unimas.my</w:t>
                            </w:r>
                          </w:p>
                          <w:p w14:paraId="3C785802" w14:textId="4F51DEC8" w:rsidR="004B42A1" w:rsidRDefault="004B42A1" w:rsidP="004B42A1">
                            <w:pPr>
                              <w:pStyle w:val="ad"/>
                              <w:rPr>
                                <w:lang w:val="en-US"/>
                              </w:rPr>
                            </w:pPr>
                            <w:r w:rsidRPr="004B42A1">
                              <w:rPr>
                                <w:lang w:val="en-US"/>
                              </w:rPr>
                              <w:t xml:space="preserve">abuse-mailbox:  </w:t>
                            </w:r>
                            <w:hyperlink r:id="rId10" w:history="1">
                              <w:r w:rsidRPr="00C215C2">
                                <w:rPr>
                                  <w:rStyle w:val="aff2"/>
                                  <w:lang w:val="en-US"/>
                                </w:rPr>
                                <w:t>admfaisal@unimas.my</w:t>
                              </w:r>
                            </w:hyperlink>
                          </w:p>
                          <w:p w14:paraId="093D83D6" w14:textId="77777777" w:rsidR="004B42A1" w:rsidRPr="004B42A1" w:rsidRDefault="004B42A1" w:rsidP="004B42A1">
                            <w:pPr>
                              <w:pStyle w:val="ad"/>
                              <w:rPr>
                                <w:lang w:val="en-US"/>
                              </w:rPr>
                            </w:pPr>
                            <w:r w:rsidRPr="004B42A1">
                              <w:rPr>
                                <w:lang w:val="en-US"/>
                              </w:rPr>
                              <w:t>country:        MY</w:t>
                            </w:r>
                          </w:p>
                          <w:p w14:paraId="17F76357" w14:textId="77777777" w:rsidR="004B42A1" w:rsidRPr="004B42A1" w:rsidRDefault="004B42A1" w:rsidP="004B42A1">
                            <w:pPr>
                              <w:pStyle w:val="ad"/>
                              <w:rPr>
                                <w:lang w:val="en-US"/>
                              </w:rPr>
                            </w:pPr>
                            <w:r w:rsidRPr="004B42A1">
                              <w:rPr>
                                <w:lang w:val="en-US"/>
                              </w:rPr>
                              <w:t>address:        Universiti Malaysia Sarawak</w:t>
                            </w:r>
                          </w:p>
                          <w:p w14:paraId="08AAB5BC" w14:textId="77777777" w:rsidR="004B42A1" w:rsidRPr="004B42A1" w:rsidRDefault="004B42A1" w:rsidP="004B42A1">
                            <w:pPr>
                              <w:pStyle w:val="ad"/>
                              <w:rPr>
                                <w:lang w:val="en-US"/>
                              </w:rPr>
                            </w:pPr>
                            <w:r w:rsidRPr="004B42A1">
                              <w:rPr>
                                <w:lang w:val="en-US"/>
                              </w:rPr>
                              <w:t>phone:          +60-8258-3843</w:t>
                            </w:r>
                          </w:p>
                          <w:p w14:paraId="1272B739" w14:textId="1CF337C2" w:rsidR="004B42A1" w:rsidRDefault="004B42A1" w:rsidP="004B42A1">
                            <w:pPr>
                              <w:pStyle w:val="ad"/>
                              <w:rPr>
                                <w:lang w:val="en-US"/>
                              </w:rPr>
                            </w:pPr>
                            <w:r w:rsidRPr="004B42A1">
                              <w:rPr>
                                <w:lang w:val="en-US"/>
                              </w:rPr>
                              <w:t>fax-no:         +60-8266-5147</w:t>
                            </w:r>
                          </w:p>
                          <w:p w14:paraId="7E4D7C4C" w14:textId="77777777" w:rsidR="004B42A1" w:rsidRPr="004B42A1" w:rsidRDefault="004B42A1" w:rsidP="004B42A1">
                            <w:pPr>
                              <w:pStyle w:val="ad"/>
                              <w:rPr>
                                <w:lang w:val="en-US"/>
                              </w:rPr>
                            </w:pPr>
                            <w:r w:rsidRPr="004B42A1">
                              <w:rPr>
                                <w:lang w:val="en-US"/>
                              </w:rPr>
                              <w:t>phone:          +60-82-583843</w:t>
                            </w:r>
                          </w:p>
                          <w:p w14:paraId="7DA66A90" w14:textId="77777777" w:rsidR="004B42A1" w:rsidRPr="004B42A1" w:rsidRDefault="004B42A1" w:rsidP="004B42A1">
                            <w:pPr>
                              <w:pStyle w:val="ad"/>
                              <w:rPr>
                                <w:lang w:val="en-US"/>
                              </w:rPr>
                            </w:pPr>
                            <w:r w:rsidRPr="004B42A1">
                              <w:rPr>
                                <w:lang w:val="en-US"/>
                              </w:rPr>
                              <w:t>fax-no:         +60-82-665147</w:t>
                            </w:r>
                          </w:p>
                          <w:p w14:paraId="39AED688" w14:textId="7453195C" w:rsidR="004B42A1" w:rsidRPr="004B42A1" w:rsidRDefault="004B42A1" w:rsidP="004B42A1">
                            <w:pPr>
                              <w:pStyle w:val="ad"/>
                              <w:rPr>
                                <w:lang w:val="en-US"/>
                              </w:rPr>
                            </w:pPr>
                            <w:r w:rsidRPr="004B42A1">
                              <w:rPr>
                                <w:lang w:val="en-US"/>
                              </w:rPr>
                              <w:t>e-mail:         skamarulzaman@cicts.unimas.my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AD21713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width:412.3pt;height:16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">
                <v:textbox>
                  <w:txbxContent>
                    <w:p w14:paraId="3205E2EB" w14:textId="77777777" w:rsidR="004B42A1" w:rsidRPr="004B42A1" w:rsidRDefault="004B42A1" w:rsidP="004B42A1">
                      <w:pPr>
                        <w:pStyle w:val="ad"/>
                        <w:rPr>
                          <w:lang w:val="en-US"/>
                        </w:rPr>
                      </w:pPr>
                      <w:r w:rsidRPr="004B42A1">
                        <w:rPr>
                          <w:lang w:val="en-US"/>
                        </w:rPr>
                        <w:t>e-mail:         skamarulzaman@unimas.my</w:t>
                      </w:r>
                    </w:p>
                    <w:p w14:paraId="3C785802" w14:textId="4F51DEC8" w:rsidR="004B42A1" w:rsidRDefault="004B42A1" w:rsidP="004B42A1">
                      <w:pPr>
                        <w:pStyle w:val="ad"/>
                        <w:rPr>
                          <w:lang w:val="en-US"/>
                        </w:rPr>
                      </w:pPr>
                      <w:r w:rsidRPr="004B42A1">
                        <w:rPr>
                          <w:lang w:val="en-US"/>
                        </w:rPr>
                        <w:t xml:space="preserve">abuse-mailbox:  </w:t>
                      </w:r>
                      <w:hyperlink r:id="rId11" w:history="1">
                        <w:r w:rsidRPr="00C215C2">
                          <w:rPr>
                            <w:rStyle w:val="aff2"/>
                            <w:lang w:val="en-US"/>
                          </w:rPr>
                          <w:t>admfaisal@unimas.my</w:t>
                        </w:r>
                      </w:hyperlink>
                    </w:p>
                    <w:p w14:paraId="093D83D6" w14:textId="77777777" w:rsidR="004B42A1" w:rsidRPr="004B42A1" w:rsidRDefault="004B42A1" w:rsidP="004B42A1">
                      <w:pPr>
                        <w:pStyle w:val="ad"/>
                        <w:rPr>
                          <w:lang w:val="en-US"/>
                        </w:rPr>
                      </w:pPr>
                      <w:r w:rsidRPr="004B42A1">
                        <w:rPr>
                          <w:lang w:val="en-US"/>
                        </w:rPr>
                        <w:t>country:        MY</w:t>
                      </w:r>
                    </w:p>
                    <w:p w14:paraId="17F76357" w14:textId="77777777" w:rsidR="004B42A1" w:rsidRPr="004B42A1" w:rsidRDefault="004B42A1" w:rsidP="004B42A1">
                      <w:pPr>
                        <w:pStyle w:val="ad"/>
                        <w:rPr>
                          <w:lang w:val="en-US"/>
                        </w:rPr>
                      </w:pPr>
                      <w:r w:rsidRPr="004B42A1">
                        <w:rPr>
                          <w:lang w:val="en-US"/>
                        </w:rPr>
                        <w:t>address:        Universiti Malaysia Sarawak</w:t>
                      </w:r>
                    </w:p>
                    <w:p w14:paraId="08AAB5BC" w14:textId="77777777" w:rsidR="004B42A1" w:rsidRPr="004B42A1" w:rsidRDefault="004B42A1" w:rsidP="004B42A1">
                      <w:pPr>
                        <w:pStyle w:val="ad"/>
                        <w:rPr>
                          <w:lang w:val="en-US"/>
                        </w:rPr>
                      </w:pPr>
                      <w:r w:rsidRPr="004B42A1">
                        <w:rPr>
                          <w:lang w:val="en-US"/>
                        </w:rPr>
                        <w:t>phone:          +60-8258-3843</w:t>
                      </w:r>
                    </w:p>
                    <w:p w14:paraId="1272B739" w14:textId="1CF337C2" w:rsidR="004B42A1" w:rsidRDefault="004B42A1" w:rsidP="004B42A1">
                      <w:pPr>
                        <w:pStyle w:val="ad"/>
                        <w:rPr>
                          <w:lang w:val="en-US"/>
                        </w:rPr>
                      </w:pPr>
                      <w:r w:rsidRPr="004B42A1">
                        <w:rPr>
                          <w:lang w:val="en-US"/>
                        </w:rPr>
                        <w:t>fax-no:         +60-8266-5147</w:t>
                      </w:r>
                    </w:p>
                    <w:p w14:paraId="7E4D7C4C" w14:textId="77777777" w:rsidR="004B42A1" w:rsidRPr="004B42A1" w:rsidRDefault="004B42A1" w:rsidP="004B42A1">
                      <w:pPr>
                        <w:pStyle w:val="ad"/>
                        <w:rPr>
                          <w:lang w:val="en-US"/>
                        </w:rPr>
                      </w:pPr>
                      <w:r w:rsidRPr="004B42A1">
                        <w:rPr>
                          <w:lang w:val="en-US"/>
                        </w:rPr>
                        <w:t>phone:          +60-82-583843</w:t>
                      </w:r>
                    </w:p>
                    <w:p w14:paraId="7DA66A90" w14:textId="77777777" w:rsidR="004B42A1" w:rsidRPr="004B42A1" w:rsidRDefault="004B42A1" w:rsidP="004B42A1">
                      <w:pPr>
                        <w:pStyle w:val="ad"/>
                        <w:rPr>
                          <w:lang w:val="en-US"/>
                        </w:rPr>
                      </w:pPr>
                      <w:r w:rsidRPr="004B42A1">
                        <w:rPr>
                          <w:lang w:val="en-US"/>
                        </w:rPr>
                        <w:t>fax-no:         +60-82-665147</w:t>
                      </w:r>
                    </w:p>
                    <w:p w14:paraId="39AED688" w14:textId="7453195C" w:rsidR="004B42A1" w:rsidRPr="004B42A1" w:rsidRDefault="004B42A1" w:rsidP="004B42A1">
                      <w:pPr>
                        <w:pStyle w:val="ad"/>
                        <w:rPr>
                          <w:lang w:val="en-US"/>
                        </w:rPr>
                      </w:pPr>
                      <w:r w:rsidRPr="004B42A1">
                        <w:rPr>
                          <w:lang w:val="en-US"/>
                        </w:rPr>
                        <w:t>e-mail:         skamarulzaman@cicts.unimas.my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F9B24D8" w14:textId="66EDADE8" w:rsidR="00C909DE" w:rsidRDefault="00C909DE" w:rsidP="00C909DE">
      <w:pPr>
        <w:pStyle w:val="3"/>
      </w:pPr>
      <w:r>
        <w:t xml:space="preserve"> </w:t>
      </w:r>
      <w:bookmarkStart w:id="4" w:name="_Toc214654481"/>
      <w:r>
        <w:t>theHarvester</w:t>
      </w:r>
      <w:bookmarkEnd w:id="4"/>
    </w:p>
    <w:p w14:paraId="47359910" w14:textId="02A86C4A" w:rsidR="000820AD" w:rsidRDefault="00500D2B" w:rsidP="000820AD">
      <w:r>
        <w:t xml:space="preserve">Были найдены следующие </w:t>
      </w:r>
      <w:r w:rsidR="00D71858">
        <w:t>почты</w:t>
      </w:r>
      <w:r w:rsidR="00D71858">
        <w:br/>
      </w:r>
      <w:r w:rsidR="00D71858">
        <w:rPr>
          <w:noProof/>
        </w:rPr>
        <w:drawing>
          <wp:inline distT="0" distB="0" distL="0" distR="0" wp14:anchorId="7673525E" wp14:editId="5DB4F85A">
            <wp:extent cx="3460511" cy="1741714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0500" cy="174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F1353" w14:textId="1044C7AA" w:rsidR="00D71858" w:rsidRPr="00D71858" w:rsidRDefault="00D71858" w:rsidP="000820AD">
      <w:r>
        <w:t>С</w:t>
      </w:r>
      <w:r w:rsidRPr="00D71858">
        <w:t xml:space="preserve"> </w:t>
      </w:r>
      <w:r>
        <w:t>помощью</w:t>
      </w:r>
      <w:r w:rsidRPr="00D71858">
        <w:t xml:space="preserve"> </w:t>
      </w:r>
      <w:r>
        <w:t>команды</w:t>
      </w:r>
      <w:r w:rsidRPr="00D71858">
        <w:t xml:space="preserve"> </w:t>
      </w:r>
      <w:r w:rsidRPr="00D71858">
        <w:rPr>
          <w:b/>
          <w:bCs/>
          <w:lang w:val="en-US"/>
        </w:rPr>
        <w:t>theHarvester</w:t>
      </w:r>
      <w:r w:rsidRPr="00D71858">
        <w:rPr>
          <w:b/>
          <w:bCs/>
        </w:rPr>
        <w:t xml:space="preserve"> -</w:t>
      </w:r>
      <w:r w:rsidRPr="00D71858">
        <w:rPr>
          <w:b/>
          <w:bCs/>
          <w:lang w:val="en-US"/>
        </w:rPr>
        <w:t>d</w:t>
      </w:r>
      <w:r w:rsidRPr="00D71858">
        <w:rPr>
          <w:b/>
          <w:bCs/>
        </w:rPr>
        <w:t xml:space="preserve"> </w:t>
      </w:r>
      <w:r w:rsidRPr="00D71858">
        <w:rPr>
          <w:b/>
          <w:bCs/>
          <w:lang w:val="en-US"/>
        </w:rPr>
        <w:t>https</w:t>
      </w:r>
      <w:r w:rsidRPr="00D71858">
        <w:rPr>
          <w:b/>
          <w:bCs/>
        </w:rPr>
        <w:t>://</w:t>
      </w:r>
      <w:r w:rsidRPr="00D71858">
        <w:rPr>
          <w:b/>
          <w:bCs/>
          <w:lang w:val="en-US"/>
        </w:rPr>
        <w:t>www</w:t>
      </w:r>
      <w:r w:rsidRPr="00D71858">
        <w:rPr>
          <w:b/>
          <w:bCs/>
        </w:rPr>
        <w:t>.</w:t>
      </w:r>
      <w:r w:rsidRPr="00D71858">
        <w:rPr>
          <w:b/>
          <w:bCs/>
          <w:lang w:val="en-US"/>
        </w:rPr>
        <w:t>unimas</w:t>
      </w:r>
      <w:r w:rsidRPr="00D71858">
        <w:rPr>
          <w:b/>
          <w:bCs/>
        </w:rPr>
        <w:t>.</w:t>
      </w:r>
      <w:r w:rsidRPr="00D71858">
        <w:rPr>
          <w:b/>
          <w:bCs/>
          <w:lang w:val="en-US"/>
        </w:rPr>
        <w:t>my</w:t>
      </w:r>
      <w:r w:rsidRPr="00D71858">
        <w:rPr>
          <w:b/>
          <w:bCs/>
        </w:rPr>
        <w:t>/ -</w:t>
      </w:r>
      <w:r w:rsidRPr="00D71858">
        <w:rPr>
          <w:b/>
          <w:bCs/>
          <w:lang w:val="en-US"/>
        </w:rPr>
        <w:t>b</w:t>
      </w:r>
      <w:r w:rsidRPr="00D71858">
        <w:rPr>
          <w:b/>
          <w:bCs/>
        </w:rPr>
        <w:t xml:space="preserve"> </w:t>
      </w:r>
      <w:r w:rsidRPr="00D71858">
        <w:rPr>
          <w:b/>
          <w:bCs/>
          <w:lang w:val="en-US"/>
        </w:rPr>
        <w:t>all</w:t>
      </w:r>
      <w:r w:rsidRPr="00D71858">
        <w:rPr>
          <w:b/>
          <w:bCs/>
        </w:rPr>
        <w:t xml:space="preserve"> -</w:t>
      </w:r>
      <w:r w:rsidRPr="00D71858">
        <w:rPr>
          <w:b/>
          <w:bCs/>
          <w:lang w:val="en-US"/>
        </w:rPr>
        <w:t>f</w:t>
      </w:r>
      <w:r w:rsidRPr="00D71858">
        <w:rPr>
          <w:b/>
          <w:bCs/>
        </w:rPr>
        <w:t xml:space="preserve"> </w:t>
      </w:r>
      <w:r w:rsidRPr="00D71858">
        <w:rPr>
          <w:b/>
          <w:bCs/>
          <w:lang w:val="en-US"/>
        </w:rPr>
        <w:t>report</w:t>
      </w:r>
      <w:r w:rsidRPr="00D71858">
        <w:rPr>
          <w:b/>
          <w:bCs/>
        </w:rPr>
        <w:t>.</w:t>
      </w:r>
      <w:r w:rsidRPr="00D71858">
        <w:rPr>
          <w:b/>
          <w:bCs/>
          <w:lang w:val="en-US"/>
        </w:rPr>
        <w:t>html</w:t>
      </w:r>
      <w:r w:rsidRPr="00D71858">
        <w:rPr>
          <w:b/>
          <w:bCs/>
        </w:rPr>
        <w:t xml:space="preserve"> </w:t>
      </w:r>
      <w:r w:rsidRPr="00D71858">
        <w:t xml:space="preserve"> </w:t>
      </w:r>
      <w:r>
        <w:t xml:space="preserve">и нескольких </w:t>
      </w:r>
      <w:r>
        <w:rPr>
          <w:lang w:val="en-US"/>
        </w:rPr>
        <w:t>API</w:t>
      </w:r>
      <w:r w:rsidRPr="00D71858">
        <w:t>-</w:t>
      </w:r>
      <w:r>
        <w:t>ключей.</w:t>
      </w:r>
    </w:p>
    <w:p w14:paraId="5C8EC3F5" w14:textId="6E3DD759" w:rsidR="00C909DE" w:rsidRDefault="00BC4C46" w:rsidP="00BC4C46">
      <w:pPr>
        <w:pStyle w:val="3"/>
      </w:pPr>
      <w:r w:rsidRPr="00D71858">
        <w:t xml:space="preserve"> </w:t>
      </w:r>
      <w:bookmarkStart w:id="5" w:name="_Toc214654482"/>
      <w:r w:rsidR="00C909DE">
        <w:t>2ip.ru</w:t>
      </w:r>
      <w:bookmarkEnd w:id="5"/>
    </w:p>
    <w:p w14:paraId="557B57AF" w14:textId="0B3C5019" w:rsidR="000820AD" w:rsidRPr="000820AD" w:rsidRDefault="00D71858" w:rsidP="000820AD">
      <w:r>
        <w:t>Из интересного: открыт 80 порт, су</w:t>
      </w:r>
      <w:r w:rsidR="00E52A87">
        <w:t>ществует всего 53 ссылки, 11 из них внешние, 28 – внутренние.</w:t>
      </w:r>
    </w:p>
    <w:p w14:paraId="6FAFC379" w14:textId="77DFB335" w:rsidR="00C909DE" w:rsidRDefault="00BC4C46" w:rsidP="00BC4C46">
      <w:pPr>
        <w:pStyle w:val="3"/>
      </w:pPr>
      <w:r>
        <w:t xml:space="preserve"> </w:t>
      </w:r>
      <w:bookmarkStart w:id="6" w:name="_Toc214654483"/>
      <w:r w:rsidR="00C909DE">
        <w:t>bgp.he.net</w:t>
      </w:r>
      <w:bookmarkEnd w:id="6"/>
    </w:p>
    <w:p w14:paraId="5DAD0CE1" w14:textId="6B9D8E93" w:rsidR="00E52A87" w:rsidRDefault="00E52A87" w:rsidP="00E52A87">
      <w:pPr>
        <w:pStyle w:val="afd"/>
      </w:pPr>
      <w:r>
        <w:t xml:space="preserve">Была найдена </w:t>
      </w:r>
      <w:r>
        <w:rPr>
          <w:lang w:val="en-US"/>
        </w:rPr>
        <w:t xml:space="preserve">TXT </w:t>
      </w:r>
      <w:r>
        <w:t>запись:</w:t>
      </w:r>
    </w:p>
    <w:p w14:paraId="5BEAE1E7" w14:textId="0B497BC3" w:rsidR="000820AD" w:rsidRPr="00E52A87" w:rsidRDefault="00E52A87" w:rsidP="00E52A87">
      <w:pPr>
        <w:pStyle w:val="afd"/>
      </w:pPr>
      <w:r w:rsidRPr="00E52A87">
        <w:rPr>
          <w:noProof/>
          <w:sz w:val="24"/>
          <w:szCs w:val="24"/>
        </w:rPr>
        <w:drawing>
          <wp:inline distT="0" distB="0" distL="0" distR="0" wp14:anchorId="5709B854" wp14:editId="3E0B1051">
            <wp:extent cx="4602298" cy="2454219"/>
            <wp:effectExtent l="0" t="0" r="825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8602" cy="2457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8FE92" w14:textId="5CE93940" w:rsidR="00C909DE" w:rsidRDefault="00BC4C46" w:rsidP="00BC4C46">
      <w:pPr>
        <w:pStyle w:val="3"/>
      </w:pPr>
      <w:r>
        <w:t xml:space="preserve"> </w:t>
      </w:r>
      <w:bookmarkStart w:id="7" w:name="_Toc214654484"/>
      <w:r w:rsidR="00C909DE">
        <w:t>centralops.net</w:t>
      </w:r>
      <w:bookmarkEnd w:id="7"/>
    </w:p>
    <w:p w14:paraId="7A464063" w14:textId="25B5B342" w:rsidR="000820AD" w:rsidRDefault="002A5044" w:rsidP="000820AD">
      <w:r>
        <w:t>Большинство информации повторилось с другими сервисами</w:t>
      </w:r>
    </w:p>
    <w:p w14:paraId="36E13F43" w14:textId="717178C1" w:rsidR="002A5044" w:rsidRDefault="002A5044" w:rsidP="000820AD">
      <w:r>
        <w:rPr>
          <w:noProof/>
        </w:rPr>
        <w:drawing>
          <wp:inline distT="0" distB="0" distL="0" distR="0" wp14:anchorId="25746F34" wp14:editId="1E8BBA29">
            <wp:extent cx="4741014" cy="4517390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6510" cy="452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E49C4" w14:textId="25A47679" w:rsidR="002A5044" w:rsidRPr="000820AD" w:rsidRDefault="002A5044" w:rsidP="000C1631">
      <w:r>
        <w:rPr>
          <w:noProof/>
        </w:rPr>
        <w:drawing>
          <wp:inline distT="0" distB="0" distL="0" distR="0" wp14:anchorId="3E1E5EE0" wp14:editId="5EF225DA">
            <wp:extent cx="4207328" cy="3095494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3528" cy="310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7D5BA" w14:textId="742104A2" w:rsidR="00C909DE" w:rsidRDefault="00BC4C46" w:rsidP="00BC4C46">
      <w:pPr>
        <w:pStyle w:val="3"/>
      </w:pPr>
      <w:r>
        <w:t xml:space="preserve"> </w:t>
      </w:r>
      <w:bookmarkStart w:id="8" w:name="_Toc214654485"/>
      <w:r w:rsidR="00C909DE">
        <w:t>dnsdumpster.com</w:t>
      </w:r>
      <w:bookmarkEnd w:id="8"/>
    </w:p>
    <w:p w14:paraId="31BB9FA2" w14:textId="3B056676" w:rsidR="000820AD" w:rsidRPr="000C1631" w:rsidRDefault="000C1631" w:rsidP="000820AD">
      <w:r>
        <w:t xml:space="preserve">Сервис </w:t>
      </w:r>
      <w:r w:rsidR="00CF315C">
        <w:t xml:space="preserve">оказался </w:t>
      </w:r>
      <w:r>
        <w:t>недоступен.</w:t>
      </w:r>
    </w:p>
    <w:p w14:paraId="7442D58F" w14:textId="05E7C92B" w:rsidR="00C909DE" w:rsidRDefault="00BC4C46" w:rsidP="00BC4C46">
      <w:pPr>
        <w:pStyle w:val="3"/>
      </w:pPr>
      <w:r>
        <w:t xml:space="preserve"> </w:t>
      </w:r>
      <w:bookmarkStart w:id="9" w:name="_Toc214654486"/>
      <w:r w:rsidR="00C909DE">
        <w:t>sitereport.netcraft.com</w:t>
      </w:r>
      <w:bookmarkEnd w:id="9"/>
    </w:p>
    <w:p w14:paraId="281D3CC1" w14:textId="44CB72D1" w:rsidR="000820AD" w:rsidRDefault="000C1631" w:rsidP="000820AD">
      <w:r>
        <w:rPr>
          <w:noProof/>
        </w:rPr>
        <w:drawing>
          <wp:inline distT="0" distB="0" distL="0" distR="0" wp14:anchorId="00D938A1" wp14:editId="5E8F9171">
            <wp:extent cx="5010513" cy="1712422"/>
            <wp:effectExtent l="0" t="0" r="0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8696" cy="171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6E388" w14:textId="533E92A5" w:rsidR="000C1631" w:rsidRPr="000820AD" w:rsidRDefault="000C1631" w:rsidP="000820AD">
      <w:r>
        <w:rPr>
          <w:noProof/>
        </w:rPr>
        <w:drawing>
          <wp:inline distT="0" distB="0" distL="0" distR="0" wp14:anchorId="3DC613CF" wp14:editId="0E1C7BCA">
            <wp:extent cx="4907099" cy="1866003"/>
            <wp:effectExtent l="0" t="0" r="8255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17541" cy="186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36171" w14:textId="6AC84161" w:rsidR="00C909DE" w:rsidRDefault="00BC4C46" w:rsidP="00BC4C46">
      <w:pPr>
        <w:pStyle w:val="3"/>
        <w:rPr>
          <w:lang w:val="en-US"/>
        </w:rPr>
      </w:pPr>
      <w:r>
        <w:t xml:space="preserve"> </w:t>
      </w:r>
      <w:bookmarkStart w:id="10" w:name="_Toc214654487"/>
      <w:r w:rsidR="00C909DE">
        <w:t>web.archive.or</w:t>
      </w:r>
      <w:r w:rsidR="00C909DE">
        <w:rPr>
          <w:lang w:val="en-US"/>
        </w:rPr>
        <w:t>g</w:t>
      </w:r>
      <w:bookmarkEnd w:id="10"/>
    </w:p>
    <w:p w14:paraId="0F60F16B" w14:textId="422C14D4" w:rsidR="00C909DE" w:rsidRDefault="000604F5" w:rsidP="00C909DE">
      <w:r>
        <w:t>Наибольшее число</w:t>
      </w:r>
      <w:r w:rsidR="008C67BD">
        <w:t xml:space="preserve"> сохранений сайта было в 2024 году</w:t>
      </w:r>
    </w:p>
    <w:p w14:paraId="4F31767F" w14:textId="386AB2A7" w:rsidR="00C909DE" w:rsidRPr="00C909DE" w:rsidRDefault="008C67BD" w:rsidP="00C909DE">
      <w:r>
        <w:rPr>
          <w:noProof/>
        </w:rPr>
        <w:drawing>
          <wp:inline distT="0" distB="0" distL="0" distR="0" wp14:anchorId="56CA5469" wp14:editId="08E4181F">
            <wp:extent cx="5311059" cy="3564437"/>
            <wp:effectExtent l="0" t="0" r="444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7885" cy="356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FEC90" w14:textId="4C33C444" w:rsidR="00C909DE" w:rsidRDefault="008C67BD" w:rsidP="00C909DE">
      <w:r>
        <w:t>Также здесь доступна карта сайта. В 2020 была сложная структура (в глубину), в 2025 стала гораздо проще.</w:t>
      </w:r>
    </w:p>
    <w:p w14:paraId="7A0784D0" w14:textId="4037604A" w:rsidR="008C67BD" w:rsidRDefault="008C67BD" w:rsidP="00C909DE">
      <w:r>
        <w:rPr>
          <w:noProof/>
        </w:rPr>
        <w:drawing>
          <wp:inline distT="0" distB="0" distL="0" distR="0" wp14:anchorId="3815E3A8" wp14:editId="51EC1124">
            <wp:extent cx="4354286" cy="2723951"/>
            <wp:effectExtent l="0" t="0" r="8255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73097" cy="273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5BAD8" w14:textId="5EC94426" w:rsidR="008C67BD" w:rsidRPr="008C67BD" w:rsidRDefault="008C67BD" w:rsidP="00C909DE">
      <w:r>
        <w:rPr>
          <w:noProof/>
        </w:rPr>
        <w:drawing>
          <wp:inline distT="0" distB="0" distL="0" distR="0" wp14:anchorId="6A484E67" wp14:editId="41AE140B">
            <wp:extent cx="4392386" cy="2665446"/>
            <wp:effectExtent l="0" t="0" r="8255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08498" cy="267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EA52A" w14:textId="77777777" w:rsidR="00195AFF" w:rsidRDefault="00195AFF" w:rsidP="00195AFF">
      <w:pPr>
        <w:rPr>
          <w:rFonts w:eastAsia="Times New Roman" w:cs="Times New Roman"/>
          <w:bCs/>
          <w:szCs w:val="20"/>
        </w:rPr>
      </w:pPr>
    </w:p>
    <w:p w14:paraId="02489EA9" w14:textId="3B1782C2" w:rsidR="00160CFD" w:rsidRDefault="0009138C" w:rsidP="00160CFD">
      <w:pPr>
        <w:pStyle w:val="21"/>
      </w:pPr>
      <w:bookmarkStart w:id="11" w:name="_Toc214654488"/>
      <w:r>
        <w:t>Активная разведка</w:t>
      </w:r>
      <w:bookmarkEnd w:id="11"/>
    </w:p>
    <w:p w14:paraId="66EE3449" w14:textId="04B0928E" w:rsidR="00E34A15" w:rsidRDefault="00BE3A28" w:rsidP="00BC4C46">
      <w:pPr>
        <w:pStyle w:val="3"/>
      </w:pPr>
      <w:r>
        <w:t xml:space="preserve"> </w:t>
      </w:r>
      <w:bookmarkStart w:id="12" w:name="_Toc214654489"/>
      <w:r w:rsidR="00C909DE">
        <w:t>Netcat</w:t>
      </w:r>
      <w:bookmarkEnd w:id="12"/>
    </w:p>
    <w:p w14:paraId="04F30E48" w14:textId="1C4C6519" w:rsidR="000820AD" w:rsidRDefault="008F1AD6" w:rsidP="000820AD">
      <w:r>
        <w:t>Эта утилита умеет «простукивать» заданные порты</w:t>
      </w:r>
      <w:r w:rsidR="00A20BE4">
        <w:t>. По результатам запросов открыты порты 80 и 443.</w:t>
      </w:r>
    </w:p>
    <w:p w14:paraId="1A4DA2D9" w14:textId="77777777" w:rsidR="008F1AD6" w:rsidRPr="00A20BE4" w:rsidRDefault="008F1AD6" w:rsidP="000820AD"/>
    <w:p w14:paraId="4F3A62DA" w14:textId="7B779893" w:rsidR="00C909DE" w:rsidRDefault="00BE3A28" w:rsidP="00BC4C46">
      <w:pPr>
        <w:pStyle w:val="3"/>
      </w:pPr>
      <w:r>
        <w:t xml:space="preserve"> </w:t>
      </w:r>
      <w:bookmarkStart w:id="13" w:name="_Toc214654490"/>
      <w:r w:rsidR="00C909DE">
        <w:t>Nmap</w:t>
      </w:r>
      <w:bookmarkEnd w:id="13"/>
    </w:p>
    <w:p w14:paraId="362536FD" w14:textId="37400868" w:rsidR="000820AD" w:rsidRPr="00851198" w:rsidRDefault="00FD22B1" w:rsidP="000820AD">
      <w:r>
        <w:t>Самое интересное из</w:t>
      </w:r>
      <w:r w:rsidR="00851198">
        <w:t xml:space="preserve"> ответа </w:t>
      </w:r>
      <w:r w:rsidR="00851198">
        <w:rPr>
          <w:lang w:val="en-US"/>
        </w:rPr>
        <w:t>nmap</w:t>
      </w:r>
      <w:r w:rsidR="00851198" w:rsidRPr="00851198">
        <w:t xml:space="preserve"> </w:t>
      </w:r>
      <w:r w:rsidR="00851198">
        <w:t>–</w:t>
      </w:r>
      <w:r w:rsidR="00851198" w:rsidRPr="00851198">
        <w:t xml:space="preserve"> </w:t>
      </w:r>
      <w:r w:rsidR="00851198">
        <w:t xml:space="preserve">полный список </w:t>
      </w:r>
      <w:r w:rsidR="00204925">
        <w:t>портов</w:t>
      </w:r>
      <w:r w:rsidR="002074EF">
        <w:t>, а так</w:t>
      </w:r>
      <w:r w:rsidR="0074227F">
        <w:t>же информация, которая была ранее разведана.</w:t>
      </w:r>
    </w:p>
    <w:p w14:paraId="182797F4" w14:textId="68D8E8B9" w:rsidR="00FD22B1" w:rsidRPr="0033405F" w:rsidRDefault="00851198" w:rsidP="0033405F">
      <w:r>
        <w:rPr>
          <w:noProof/>
        </w:rPr>
        <mc:AlternateContent>
          <mc:Choice Requires="wps">
            <w:drawing>
              <wp:inline distT="0" distB="0" distL="0" distR="0" wp14:anchorId="2F669918" wp14:editId="686F34D6">
                <wp:extent cx="4124960" cy="1404620"/>
                <wp:effectExtent l="0" t="0" r="27940" b="21590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49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54CD59" w14:textId="586BE72D" w:rsidR="00851198" w:rsidRPr="00851198" w:rsidRDefault="00851198" w:rsidP="0085119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5119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PORT     STATE    SERVICE</w:t>
                            </w:r>
                          </w:p>
                          <w:p w14:paraId="4C56A054" w14:textId="77777777" w:rsidR="00851198" w:rsidRPr="00851198" w:rsidRDefault="00851198" w:rsidP="0085119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5119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80/tcp   open     http</w:t>
                            </w:r>
                          </w:p>
                          <w:p w14:paraId="32519DEB" w14:textId="77777777" w:rsidR="00851198" w:rsidRPr="00851198" w:rsidRDefault="00851198" w:rsidP="0085119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5119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135/tcp  filtered msrpc</w:t>
                            </w:r>
                          </w:p>
                          <w:p w14:paraId="00240D54" w14:textId="77777777" w:rsidR="00851198" w:rsidRPr="00851198" w:rsidRDefault="00851198" w:rsidP="0085119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5119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137/tcp  filtered netbios-ns</w:t>
                            </w:r>
                          </w:p>
                          <w:p w14:paraId="021FF18A" w14:textId="77777777" w:rsidR="00851198" w:rsidRPr="00851198" w:rsidRDefault="00851198" w:rsidP="0085119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5119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138/tcp  filtered netbios-dgm</w:t>
                            </w:r>
                          </w:p>
                          <w:p w14:paraId="1E81DA15" w14:textId="77777777" w:rsidR="00851198" w:rsidRPr="00851198" w:rsidRDefault="00851198" w:rsidP="0085119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5119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139/tcp  filtered netbios-ssn</w:t>
                            </w:r>
                          </w:p>
                          <w:p w14:paraId="76981A27" w14:textId="77777777" w:rsidR="00851198" w:rsidRPr="00851198" w:rsidRDefault="00851198" w:rsidP="0085119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5119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442/tcp  filtered cvc_hostd</w:t>
                            </w:r>
                          </w:p>
                          <w:p w14:paraId="44302F82" w14:textId="77777777" w:rsidR="00851198" w:rsidRPr="00851198" w:rsidRDefault="00851198" w:rsidP="0085119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5119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443/tcp  open     https</w:t>
                            </w:r>
                          </w:p>
                          <w:p w14:paraId="079B6EAA" w14:textId="77777777" w:rsidR="00851198" w:rsidRPr="00851198" w:rsidRDefault="00851198" w:rsidP="0085119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5119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445/tcp  filtered microsoft-ds</w:t>
                            </w:r>
                          </w:p>
                          <w:p w14:paraId="70F11A77" w14:textId="77777777" w:rsidR="00851198" w:rsidRPr="00851198" w:rsidRDefault="00851198" w:rsidP="0085119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5119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830/tcp  filtered netconf-ssh</w:t>
                            </w:r>
                          </w:p>
                          <w:p w14:paraId="7BBC7902" w14:textId="5C919772" w:rsidR="00851198" w:rsidRPr="00851198" w:rsidRDefault="00851198" w:rsidP="0085119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851198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4430/tcp open     rsqlserver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F669918" id="_x0000_s1027" type="#_x0000_t202" style="width:324.8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">
                <v:textbox style="mso-fit-shape-to-text:t">
                  <w:txbxContent>
                    <w:p w14:paraId="2C54CD59" w14:textId="586BE72D" w:rsidR="00851198" w:rsidRPr="00851198" w:rsidRDefault="00851198" w:rsidP="0085119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851198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PORT     STATE    SERVICE</w:t>
                      </w:r>
                    </w:p>
                    <w:p w14:paraId="4C56A054" w14:textId="77777777" w:rsidR="00851198" w:rsidRPr="00851198" w:rsidRDefault="00851198" w:rsidP="0085119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851198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80/tcp   open     http</w:t>
                      </w:r>
                    </w:p>
                    <w:p w14:paraId="32519DEB" w14:textId="77777777" w:rsidR="00851198" w:rsidRPr="00851198" w:rsidRDefault="00851198" w:rsidP="0085119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851198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135/</w:t>
                      </w:r>
                      <w:proofErr w:type="gramStart"/>
                      <w:r w:rsidRPr="00851198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tcp  filtered</w:t>
                      </w:r>
                      <w:proofErr w:type="gramEnd"/>
                      <w:r w:rsidRPr="00851198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msrpc</w:t>
                      </w:r>
                    </w:p>
                    <w:p w14:paraId="00240D54" w14:textId="77777777" w:rsidR="00851198" w:rsidRPr="00851198" w:rsidRDefault="00851198" w:rsidP="0085119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851198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137/</w:t>
                      </w:r>
                      <w:proofErr w:type="gramStart"/>
                      <w:r w:rsidRPr="00851198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tcp  filtered</w:t>
                      </w:r>
                      <w:proofErr w:type="gramEnd"/>
                      <w:r w:rsidRPr="00851198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netbios-ns</w:t>
                      </w:r>
                    </w:p>
                    <w:p w14:paraId="021FF18A" w14:textId="77777777" w:rsidR="00851198" w:rsidRPr="00851198" w:rsidRDefault="00851198" w:rsidP="0085119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851198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138/</w:t>
                      </w:r>
                      <w:proofErr w:type="gramStart"/>
                      <w:r w:rsidRPr="00851198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tcp  filtered</w:t>
                      </w:r>
                      <w:proofErr w:type="gramEnd"/>
                      <w:r w:rsidRPr="00851198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netbios-dgm</w:t>
                      </w:r>
                    </w:p>
                    <w:p w14:paraId="1E81DA15" w14:textId="77777777" w:rsidR="00851198" w:rsidRPr="00851198" w:rsidRDefault="00851198" w:rsidP="0085119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851198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139/</w:t>
                      </w:r>
                      <w:proofErr w:type="gramStart"/>
                      <w:r w:rsidRPr="00851198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tcp  filtered</w:t>
                      </w:r>
                      <w:proofErr w:type="gramEnd"/>
                      <w:r w:rsidRPr="00851198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netbios-ssn</w:t>
                      </w:r>
                    </w:p>
                    <w:p w14:paraId="76981A27" w14:textId="77777777" w:rsidR="00851198" w:rsidRPr="00851198" w:rsidRDefault="00851198" w:rsidP="0085119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851198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442/</w:t>
                      </w:r>
                      <w:proofErr w:type="gramStart"/>
                      <w:r w:rsidRPr="00851198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tcp  filtered</w:t>
                      </w:r>
                      <w:proofErr w:type="gramEnd"/>
                      <w:r w:rsidRPr="00851198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cvc_hostd</w:t>
                      </w:r>
                    </w:p>
                    <w:p w14:paraId="44302F82" w14:textId="77777777" w:rsidR="00851198" w:rsidRPr="00851198" w:rsidRDefault="00851198" w:rsidP="0085119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851198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443/</w:t>
                      </w:r>
                      <w:proofErr w:type="gramStart"/>
                      <w:r w:rsidRPr="00851198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tcp  open</w:t>
                      </w:r>
                      <w:proofErr w:type="gramEnd"/>
                      <w:r w:rsidRPr="00851198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   https</w:t>
                      </w:r>
                    </w:p>
                    <w:p w14:paraId="079B6EAA" w14:textId="77777777" w:rsidR="00851198" w:rsidRPr="00851198" w:rsidRDefault="00851198" w:rsidP="0085119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851198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445/</w:t>
                      </w:r>
                      <w:proofErr w:type="gramStart"/>
                      <w:r w:rsidRPr="00851198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tcp  filtered</w:t>
                      </w:r>
                      <w:proofErr w:type="gramEnd"/>
                      <w:r w:rsidRPr="00851198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microsoft-ds</w:t>
                      </w:r>
                    </w:p>
                    <w:p w14:paraId="70F11A77" w14:textId="77777777" w:rsidR="00851198" w:rsidRPr="00851198" w:rsidRDefault="00851198" w:rsidP="0085119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851198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830/</w:t>
                      </w:r>
                      <w:proofErr w:type="gramStart"/>
                      <w:r w:rsidRPr="00851198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tcp  filtered</w:t>
                      </w:r>
                      <w:proofErr w:type="gramEnd"/>
                      <w:r w:rsidRPr="00851198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netconf-ssh</w:t>
                      </w:r>
                    </w:p>
                    <w:p w14:paraId="7BBC7902" w14:textId="5C919772" w:rsidR="00851198" w:rsidRPr="00851198" w:rsidRDefault="00851198" w:rsidP="0085119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851198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4430/tcp open     rsqlserver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F59FAA8" w14:textId="4CBB5DDA" w:rsidR="00C909DE" w:rsidRDefault="00BE3A28" w:rsidP="00BC4C46">
      <w:pPr>
        <w:pStyle w:val="3"/>
      </w:pPr>
      <w:r>
        <w:t xml:space="preserve"> </w:t>
      </w:r>
      <w:bookmarkStart w:id="14" w:name="_Toc214654491"/>
      <w:r w:rsidR="00C909DE">
        <w:t>FOCA</w:t>
      </w:r>
      <w:bookmarkEnd w:id="14"/>
    </w:p>
    <w:p w14:paraId="7E58DC9E" w14:textId="5FB5927E" w:rsidR="000820AD" w:rsidRPr="000820AD" w:rsidRDefault="00A20BE4" w:rsidP="00803E9D">
      <w:r>
        <w:t>Не принес результатов</w:t>
      </w:r>
      <w:r w:rsidR="00A105DF">
        <w:t>.</w:t>
      </w:r>
    </w:p>
    <w:p w14:paraId="746D4D5E" w14:textId="5087F098" w:rsidR="00C909DE" w:rsidRDefault="00BE3A28" w:rsidP="00BC4C46">
      <w:pPr>
        <w:pStyle w:val="3"/>
      </w:pPr>
      <w:r>
        <w:t xml:space="preserve"> </w:t>
      </w:r>
      <w:bookmarkStart w:id="15" w:name="_Toc214654494"/>
      <w:r w:rsidR="000820AD">
        <w:t>N</w:t>
      </w:r>
      <w:r w:rsidR="00C909DE">
        <w:t>ikto</w:t>
      </w:r>
      <w:bookmarkEnd w:id="15"/>
    </w:p>
    <w:p w14:paraId="69D486F8" w14:textId="6464F5DE" w:rsidR="000820AD" w:rsidRPr="00852090" w:rsidRDefault="00803E9D" w:rsidP="0033405F">
      <w:pPr>
        <w:rPr>
          <w:lang w:val="en-US"/>
        </w:rPr>
      </w:pPr>
      <w:r>
        <w:t xml:space="preserve">Не дало </w:t>
      </w:r>
      <w:r w:rsidR="00672BC0">
        <w:t xml:space="preserve">новых </w:t>
      </w:r>
      <w:r>
        <w:t>результатов</w:t>
      </w:r>
      <w:r w:rsidR="00A105DF">
        <w:t>.</w:t>
      </w:r>
    </w:p>
    <w:p w14:paraId="06C4A6CE" w14:textId="0D770AB6" w:rsidR="00A20E1C" w:rsidRDefault="00BE3A28" w:rsidP="00A20E1C">
      <w:pPr>
        <w:pStyle w:val="3"/>
      </w:pPr>
      <w:r>
        <w:t xml:space="preserve"> </w:t>
      </w:r>
      <w:bookmarkStart w:id="16" w:name="_Toc214654496"/>
      <w:r w:rsidR="00C909DE">
        <w:t>OWASP ZAP</w:t>
      </w:r>
      <w:bookmarkEnd w:id="16"/>
    </w:p>
    <w:p w14:paraId="2AE299B9" w14:textId="078B9CCE" w:rsidR="00FD22B1" w:rsidRDefault="00C76798" w:rsidP="00FD22B1">
      <w:r>
        <w:t>Этот инструмент использует установленный браузер</w:t>
      </w:r>
      <w:r w:rsidR="00A04644">
        <w:t xml:space="preserve"> для активного сканирования цели.</w:t>
      </w:r>
    </w:p>
    <w:p w14:paraId="5CC4844B" w14:textId="72F0A380" w:rsidR="00A04644" w:rsidRDefault="00A04644" w:rsidP="00FD22B1">
      <w:r>
        <w:t>Нашлись следующие уязвимости, сгруппированные по уровню угроз:</w:t>
      </w:r>
    </w:p>
    <w:p w14:paraId="120B41B0" w14:textId="37D4C834" w:rsidR="00A04644" w:rsidRDefault="00A04644" w:rsidP="00FD22B1">
      <w:r>
        <w:rPr>
          <w:noProof/>
        </w:rPr>
        <w:drawing>
          <wp:inline distT="0" distB="0" distL="0" distR="0" wp14:anchorId="156BF96E" wp14:editId="63FD1BD5">
            <wp:extent cx="5372260" cy="28225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73232" cy="2823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F418F" w14:textId="164915BB" w:rsidR="00F52229" w:rsidRDefault="00F52229" w:rsidP="00093ADB">
      <w:r w:rsidRPr="00F52229">
        <w:t>Политика безопасности содержимого (CSP) — это дополнительный уровень безопасности, который помогает обнаруживать и смягчать определенные типы атак, включая межсайтовые сценарии (XSS) и атаки с внедрением данных. Эти атаки используются для всего: от кражи данных до порчи сайта или распространения вредоносных программ. CSP предоставляет набор стандартных HTTP-заголовков, которые позволяют владельцам веб-сайтов объявлять утвержденные источники контента, которые браузеры должны разрешить загружать на эту страницу. Охватываемые типы включают JavaScript, CSS, HTML-фреймы, шрифты, изображения и встраиваемые объекты, такие как апплеты Java. ActiveX, аудио и видео файлы.</w:t>
      </w:r>
    </w:p>
    <w:p w14:paraId="32646F92" w14:textId="3FE098A7" w:rsidR="00F52229" w:rsidRDefault="00F52229" w:rsidP="001507EF">
      <w:r>
        <w:t>Современные веб-браузеры поддерживают Content-Security-Policy и заголовки HTTP X-Frame-Options.</w:t>
      </w:r>
      <w:r w:rsidRPr="00F52229">
        <w:t xml:space="preserve"> </w:t>
      </w:r>
      <w:r>
        <w:t>Убедитесь, что один из них установлен на всех веб-страницах, возвращаемых вашим сайтом/приложением.</w:t>
      </w:r>
      <w:r w:rsidRPr="00F52229">
        <w:t xml:space="preserve"> </w:t>
      </w:r>
      <w:r>
        <w:t>Если вы ожидаете, что страница будет обрамлена только страницами на вашем сервере (например, это часть FRAMESET), вам следует использовать SAMEORIGIN, в противном случае, если вы никогда не ожидаете, что страница будет обрамлена, вам следует использовать DENY.В качестве альтернативы рассмотрите возможность реализации директивы Content Security Policy «frame-ancestors».</w:t>
      </w:r>
    </w:p>
    <w:p w14:paraId="2655E0FD" w14:textId="7F74D371" w:rsidR="00F52229" w:rsidRDefault="000277F4" w:rsidP="00F52229">
      <w:r>
        <w:t>В одном из используемых скриптов есть уязвимость</w:t>
      </w:r>
      <w:r w:rsidR="001507EF">
        <w:t xml:space="preserve"> именно в версии 3.4.1.</w:t>
      </w:r>
    </w:p>
    <w:p w14:paraId="391ECD2F" w14:textId="3E4DAFF9" w:rsidR="001507EF" w:rsidRPr="000277F4" w:rsidRDefault="001507EF" w:rsidP="00F52229">
      <w:r>
        <w:rPr>
          <w:noProof/>
        </w:rPr>
        <w:drawing>
          <wp:inline distT="0" distB="0" distL="0" distR="0" wp14:anchorId="4564BF78" wp14:editId="77A32A20">
            <wp:extent cx="5602432" cy="1846858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22722" cy="1853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7E2F5" w14:textId="77777777" w:rsidR="00F52229" w:rsidRPr="00C76798" w:rsidRDefault="00F52229" w:rsidP="00F52229"/>
    <w:p w14:paraId="109AA50C" w14:textId="16E49810" w:rsidR="005724C6" w:rsidRPr="005724C6" w:rsidRDefault="005724C6" w:rsidP="005724C6">
      <w:pPr>
        <w:pStyle w:val="3"/>
        <w:rPr>
          <w:lang w:val="en-US"/>
        </w:rPr>
      </w:pPr>
      <w:r w:rsidRPr="00C76798">
        <w:t xml:space="preserve"> </w:t>
      </w:r>
      <w:r>
        <w:rPr>
          <w:lang w:val="en-US"/>
        </w:rPr>
        <w:t>Burp Suite Pro</w:t>
      </w:r>
    </w:p>
    <w:p w14:paraId="7798535B" w14:textId="77777777" w:rsidR="00B133A9" w:rsidRDefault="00B133A9" w:rsidP="000820AD"/>
    <w:p w14:paraId="7FF3B761" w14:textId="471FAAF1" w:rsidR="000820AD" w:rsidRDefault="00B133A9" w:rsidP="000820AD">
      <w:r>
        <w:rPr>
          <w:noProof/>
        </w:rPr>
        <w:drawing>
          <wp:inline distT="0" distB="0" distL="0" distR="0" wp14:anchorId="0BF9972C" wp14:editId="38339FDD">
            <wp:extent cx="4392140" cy="4614545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2312"/>
                    <a:stretch/>
                  </pic:blipFill>
                  <pic:spPr bwMode="auto">
                    <a:xfrm>
                      <a:off x="0" y="0"/>
                      <a:ext cx="4399578" cy="4622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EDAD1B" w14:textId="720702CC" w:rsidR="00852090" w:rsidRPr="00156463" w:rsidRDefault="00156463" w:rsidP="000820AD">
      <w:r>
        <w:rPr>
          <w:lang w:val="en-US"/>
        </w:rPr>
        <w:t>Burp</w:t>
      </w:r>
      <w:r w:rsidRPr="00156463">
        <w:t xml:space="preserve"> </w:t>
      </w:r>
      <w:r>
        <w:t xml:space="preserve">также нашел уязвимую библиотеку. На </w:t>
      </w:r>
      <w:r>
        <w:rPr>
          <w:lang w:val="en-US"/>
        </w:rPr>
        <w:t>TLS</w:t>
      </w:r>
      <w:r w:rsidRPr="00156463">
        <w:t xml:space="preserve"> </w:t>
      </w:r>
      <w:r>
        <w:t>ошибку не стоит обращать внимание, так как данный сертификат не входит в стандартные, но он также остается валидным до 2026 года.</w:t>
      </w:r>
    </w:p>
    <w:p w14:paraId="1A1FC660" w14:textId="2F88A59F" w:rsidR="00195AFF" w:rsidRDefault="00852090" w:rsidP="00852090">
      <w:pPr>
        <w:pStyle w:val="3"/>
        <w:rPr>
          <w:lang w:val="en-US"/>
        </w:rPr>
      </w:pPr>
      <w:r w:rsidRPr="00156463">
        <w:t xml:space="preserve"> </w:t>
      </w:r>
      <w:r>
        <w:rPr>
          <w:lang w:val="en-US"/>
        </w:rPr>
        <w:t>SQLMap</w:t>
      </w:r>
    </w:p>
    <w:p w14:paraId="2846916A" w14:textId="1967A294" w:rsidR="00942D27" w:rsidRPr="00942D27" w:rsidRDefault="00942D27" w:rsidP="00942D27">
      <w:r>
        <w:t>При</w:t>
      </w:r>
      <w:r w:rsidR="00F52229">
        <w:t xml:space="preserve"> попытках соединения в большинстве случаях не получилось соединиться из-за небезопасного </w:t>
      </w:r>
      <w:r w:rsidR="00F52229">
        <w:rPr>
          <w:lang w:val="en-US"/>
        </w:rPr>
        <w:t>SSL</w:t>
      </w:r>
      <w:r w:rsidR="00F52229" w:rsidRPr="00F52229">
        <w:t xml:space="preserve">- </w:t>
      </w:r>
      <w:r w:rsidR="00F52229">
        <w:t xml:space="preserve">соединения, как и написано в анализе </w:t>
      </w:r>
      <w:r w:rsidR="00F52229">
        <w:rPr>
          <w:lang w:val="en-US"/>
        </w:rPr>
        <w:t>Burp</w:t>
      </w:r>
      <w:r w:rsidR="00F52229">
        <w:t xml:space="preserve"> </w:t>
      </w:r>
    </w:p>
    <w:p w14:paraId="3F783B48" w14:textId="7AB1225E" w:rsidR="00852090" w:rsidRPr="00852090" w:rsidRDefault="00852090" w:rsidP="00903505">
      <w:pPr>
        <w:rPr>
          <w:lang w:val="en-US"/>
        </w:rPr>
      </w:pPr>
      <w:r>
        <w:rPr>
          <w:noProof/>
        </w:rPr>
        <w:drawing>
          <wp:inline distT="0" distB="0" distL="0" distR="0" wp14:anchorId="78806F60" wp14:editId="1BBDEAE4">
            <wp:extent cx="5864052" cy="2227536"/>
            <wp:effectExtent l="0" t="0" r="381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75385" cy="223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F2732" w14:textId="77777777" w:rsidR="00852090" w:rsidRPr="00903505" w:rsidRDefault="00852090" w:rsidP="00903505"/>
    <w:p w14:paraId="5B58D23F" w14:textId="5FE8F1E9" w:rsidR="00160CFD" w:rsidRDefault="0009138C" w:rsidP="00160CFD">
      <w:pPr>
        <w:pStyle w:val="21"/>
      </w:pPr>
      <w:bookmarkStart w:id="17" w:name="_Toc214654503"/>
      <w:r>
        <w:t>Оценка потенциального ущерба</w:t>
      </w:r>
      <w:bookmarkEnd w:id="17"/>
    </w:p>
    <w:p w14:paraId="0695639F" w14:textId="17F23D22" w:rsidR="00942D27" w:rsidRPr="00942D27" w:rsidRDefault="00942D27" w:rsidP="00942D27">
      <w:r>
        <w:t xml:space="preserve">В процессе сканирования 443 порта был обнаружено использование </w:t>
      </w:r>
      <w:r>
        <w:rPr>
          <w:lang w:val="en-US"/>
        </w:rPr>
        <w:t>sangfor</w:t>
      </w:r>
      <w:r w:rsidRPr="00942D27">
        <w:t xml:space="preserve"> </w:t>
      </w:r>
      <w:r>
        <w:rPr>
          <w:lang w:val="en-US"/>
        </w:rPr>
        <w:t>vpn</w:t>
      </w:r>
      <w:r w:rsidRPr="00942D27">
        <w:t xml:space="preserve">. </w:t>
      </w:r>
      <w:r>
        <w:t>Ниже представлены уязвимости этого сервиса.</w:t>
      </w:r>
    </w:p>
    <w:p w14:paraId="2BEE7BC3" w14:textId="1A00D682" w:rsidR="00C909DE" w:rsidRDefault="00852090" w:rsidP="00C909DE">
      <w:r>
        <w:rPr>
          <w:noProof/>
        </w:rPr>
        <w:drawing>
          <wp:inline distT="0" distB="0" distL="0" distR="0" wp14:anchorId="71663895" wp14:editId="76FE6F4D">
            <wp:extent cx="4698399" cy="2701982"/>
            <wp:effectExtent l="0" t="0" r="698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00449" cy="270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D9459" w14:textId="3944AFC9" w:rsidR="00C732D9" w:rsidRDefault="00C732D9" w:rsidP="007528C5">
      <w:r>
        <w:t>В ходе выполнения работы выявлены несколько критических векторов атаки:</w:t>
      </w:r>
    </w:p>
    <w:p w14:paraId="09443F52" w14:textId="1CA83357" w:rsidR="00C732D9" w:rsidRDefault="00C732D9" w:rsidP="00C732D9">
      <w:r w:rsidRPr="00C732D9">
        <w:rPr>
          <w:b/>
          <w:bCs/>
        </w:rPr>
        <w:t>Уязвимость Sangfor VPN</w:t>
      </w:r>
      <w:r>
        <w:t xml:space="preserve"> (CVE-2024-37978)</w:t>
      </w:r>
    </w:p>
    <w:p w14:paraId="54301299" w14:textId="7BC64834" w:rsidR="00C732D9" w:rsidRDefault="00C732D9" w:rsidP="00C732D9">
      <w:r>
        <w:t>Потенциальный ущерб: Получение несанкционированного доступа к внутренней сети университета</w:t>
      </w:r>
    </w:p>
    <w:p w14:paraId="53464CED" w14:textId="77777777" w:rsidR="00C732D9" w:rsidRDefault="00C732D9" w:rsidP="00C732D9">
      <w:r>
        <w:t>Последствия: Утечка конфиденциальных данных студентов и сотрудников, компрометация образовательных систем, установка вредоносного ПО</w:t>
      </w:r>
    </w:p>
    <w:p w14:paraId="64B0F79A" w14:textId="00CCDB32" w:rsidR="00C732D9" w:rsidRPr="00C732D9" w:rsidRDefault="00C732D9" w:rsidP="00C732D9">
      <w:pPr>
        <w:rPr>
          <w:b/>
          <w:bCs/>
        </w:rPr>
      </w:pPr>
      <w:r w:rsidRPr="00C732D9">
        <w:rPr>
          <w:b/>
          <w:bCs/>
        </w:rPr>
        <w:t>Уязвимость jQuery 3.4.1</w:t>
      </w:r>
    </w:p>
    <w:p w14:paraId="4C28A7E1" w14:textId="4E01BAA5" w:rsidR="00C732D9" w:rsidRDefault="00C732D9" w:rsidP="00C732D9">
      <w:r>
        <w:t>Потенциальный ущерб: Межсайтовый скриптинг (XSS)</w:t>
      </w:r>
    </w:p>
    <w:p w14:paraId="3CC2CCED" w14:textId="33622F99" w:rsidR="00C732D9" w:rsidRDefault="00C732D9" w:rsidP="00C732D9">
      <w:r>
        <w:t>Последствия: Кража сессий пользователей, перенаправление на фишинговые страницы, модификация контента сайта</w:t>
      </w:r>
    </w:p>
    <w:p w14:paraId="606CDCE5" w14:textId="2BC0DACC" w:rsidR="00C732D9" w:rsidRPr="00C732D9" w:rsidRDefault="00C732D9" w:rsidP="00C732D9">
      <w:pPr>
        <w:rPr>
          <w:b/>
          <w:bCs/>
          <w:lang w:val="en-US"/>
        </w:rPr>
      </w:pPr>
      <w:r w:rsidRPr="00C732D9">
        <w:rPr>
          <w:b/>
          <w:bCs/>
        </w:rPr>
        <w:t>Отсутствие</w:t>
      </w:r>
      <w:r w:rsidRPr="00C732D9">
        <w:rPr>
          <w:b/>
          <w:bCs/>
          <w:lang w:val="en-US"/>
        </w:rPr>
        <w:t xml:space="preserve"> Security Headers (CSP, X-Frame-Options)</w:t>
      </w:r>
    </w:p>
    <w:p w14:paraId="37E3ECA0" w14:textId="58C8D5D9" w:rsidR="00C732D9" w:rsidRDefault="00C732D9" w:rsidP="00C732D9">
      <w:r>
        <w:t>Потенциальный ущерб: Clickjacking атаки</w:t>
      </w:r>
    </w:p>
    <w:p w14:paraId="3DF98314" w14:textId="77777777" w:rsidR="00C732D9" w:rsidRDefault="00C732D9" w:rsidP="00C732D9">
      <w:r>
        <w:t>Последствия: Обман пользователей для выполнения несанкционированных действий</w:t>
      </w:r>
    </w:p>
    <w:p w14:paraId="6F4CACC3" w14:textId="4A92C357" w:rsidR="00C732D9" w:rsidRPr="00C732D9" w:rsidRDefault="00C732D9" w:rsidP="00C732D9">
      <w:pPr>
        <w:rPr>
          <w:b/>
          <w:bCs/>
        </w:rPr>
      </w:pPr>
      <w:r w:rsidRPr="00C732D9">
        <w:rPr>
          <w:b/>
          <w:bCs/>
        </w:rPr>
        <w:t>Информация для социальной инженерии</w:t>
      </w:r>
    </w:p>
    <w:p w14:paraId="0ECE06F9" w14:textId="20968C58" w:rsidR="00C732D9" w:rsidRDefault="00C732D9" w:rsidP="00C732D9">
      <w:r>
        <w:t>Потенциальный ущерб: Целевые фишинговые атаки</w:t>
      </w:r>
    </w:p>
    <w:p w14:paraId="10EE317D" w14:textId="77777777" w:rsidR="00C732D9" w:rsidRDefault="00C732D9" w:rsidP="00C732D9">
      <w:r>
        <w:t>Последствия: Компрометация учетных записей сотрудников</w:t>
      </w:r>
    </w:p>
    <w:p w14:paraId="0A0A0C0E" w14:textId="77777777" w:rsidR="00C732D9" w:rsidRDefault="00C732D9" w:rsidP="00C732D9"/>
    <w:p w14:paraId="2D3204AE" w14:textId="3F125372" w:rsidR="00852090" w:rsidRPr="00C909DE" w:rsidRDefault="00C732D9" w:rsidP="00C732D9">
      <w:r>
        <w:t xml:space="preserve">Общий потенциальный ущерб можно оценить как </w:t>
      </w:r>
      <w:r w:rsidRPr="00C732D9">
        <w:t>высокий</w:t>
      </w:r>
      <w:r>
        <w:t>.</w:t>
      </w:r>
    </w:p>
    <w:p w14:paraId="2DF21833" w14:textId="341F770F" w:rsidR="0009138C" w:rsidRDefault="0009138C" w:rsidP="0009138C">
      <w:pPr>
        <w:pStyle w:val="21"/>
      </w:pPr>
      <w:bookmarkStart w:id="18" w:name="_Toc214654504"/>
      <w:r>
        <w:t>Оценка степени защищённости хоста</w:t>
      </w:r>
      <w:bookmarkEnd w:id="18"/>
    </w:p>
    <w:p w14:paraId="36274BAC" w14:textId="04283521" w:rsidR="00C732D9" w:rsidRPr="00C732D9" w:rsidRDefault="00C732D9" w:rsidP="00C732D9">
      <w:r>
        <w:t>Положительные аспекты</w:t>
      </w:r>
    </w:p>
    <w:p w14:paraId="6E9DA0C5" w14:textId="1CF1DEFE" w:rsidR="00C732D9" w:rsidRDefault="00C732D9" w:rsidP="00C732D9">
      <w:pPr>
        <w:pStyle w:val="a0"/>
      </w:pPr>
      <w:r>
        <w:t>SSL/TLS сертификат валиден и правильно настроен</w:t>
      </w:r>
    </w:p>
    <w:p w14:paraId="5FDEC386" w14:textId="06047465" w:rsidR="00C732D9" w:rsidRDefault="00C732D9" w:rsidP="00C732D9">
      <w:pPr>
        <w:pStyle w:val="a0"/>
      </w:pPr>
      <w:r>
        <w:t>Минимальное количество открытых портов (только 80 и 443)</w:t>
      </w:r>
    </w:p>
    <w:p w14:paraId="0B17EE2C" w14:textId="158AF6A7" w:rsidR="00C909DE" w:rsidRDefault="00C732D9" w:rsidP="00C732D9">
      <w:pPr>
        <w:pStyle w:val="a0"/>
      </w:pPr>
      <w:r>
        <w:t>Отсутствие прямых SQL-инъекций (по результатам sqlmap)</w:t>
      </w:r>
    </w:p>
    <w:p w14:paraId="0F2518F9" w14:textId="2C761E3C" w:rsidR="00C732D9" w:rsidRDefault="00C732D9" w:rsidP="00C732D9">
      <w:pPr>
        <w:pStyle w:val="a0"/>
        <w:numPr>
          <w:ilvl w:val="0"/>
          <w:numId w:val="0"/>
        </w:numPr>
        <w:ind w:left="851"/>
      </w:pPr>
      <w:r>
        <w:t>Отрицательные аспекты</w:t>
      </w:r>
    </w:p>
    <w:p w14:paraId="22AD111A" w14:textId="58A761CA" w:rsidR="00C732D9" w:rsidRPr="00C909DE" w:rsidRDefault="00C732D9" w:rsidP="00C732D9">
      <w:pPr>
        <w:pStyle w:val="a0"/>
      </w:pPr>
      <w:r>
        <w:t>Присутствует векторы для атаки</w:t>
      </w:r>
    </w:p>
    <w:p w14:paraId="56B22EF2" w14:textId="130F8926" w:rsidR="0009138C" w:rsidRPr="0009138C" w:rsidRDefault="0009138C" w:rsidP="0009138C">
      <w:pPr>
        <w:pStyle w:val="21"/>
      </w:pPr>
      <w:bookmarkStart w:id="19" w:name="_Toc214654505"/>
      <w:r>
        <w:t>Рекомендации по повышению защищённости хоста</w:t>
      </w:r>
      <w:bookmarkEnd w:id="19"/>
    </w:p>
    <w:p w14:paraId="71E8BCEE" w14:textId="72BF9BAA" w:rsidR="00202F1D" w:rsidRDefault="00C732D9" w:rsidP="007528C5">
      <w:r w:rsidRPr="00C732D9">
        <w:t>Обновление Sangfor VPN</w:t>
      </w:r>
    </w:p>
    <w:p w14:paraId="3BC3AB4A" w14:textId="12B4AA06" w:rsidR="00C732D9" w:rsidRDefault="00C732D9" w:rsidP="007528C5">
      <w:r w:rsidRPr="00C732D9">
        <w:t>Обновить jQuery до актуальной версии (≥ 3.7.0)</w:t>
      </w:r>
    </w:p>
    <w:p w14:paraId="37EB7236" w14:textId="42A3E169" w:rsidR="00C732D9" w:rsidRDefault="00C732D9" w:rsidP="007528C5">
      <w:r w:rsidRPr="00C732D9">
        <w:t>Настройка Security Headers</w:t>
      </w:r>
    </w:p>
    <w:p w14:paraId="758C7A7C" w14:textId="008741BF" w:rsidR="00C732D9" w:rsidRDefault="00C732D9" w:rsidP="007528C5">
      <w:r w:rsidRPr="00C732D9">
        <w:t>Пересмотреть DNS-записи на предмет избыточной информации</w:t>
      </w:r>
    </w:p>
    <w:p w14:paraId="5FF1FAA7" w14:textId="057AED33" w:rsidR="00421346" w:rsidRPr="00421346" w:rsidRDefault="00421346" w:rsidP="007528C5">
      <w:r>
        <w:t>Скрыть информацию о версиях сервера</w:t>
      </w:r>
    </w:p>
    <w:p w14:paraId="2943E467" w14:textId="25F14264" w:rsidR="00C732D9" w:rsidRPr="00C732D9" w:rsidRDefault="00C732D9" w:rsidP="007528C5">
      <w:r w:rsidRPr="00C732D9">
        <w:t>Обучить сотрудников основам кибер</w:t>
      </w:r>
      <w:r w:rsidR="000E3EE4">
        <w:t xml:space="preserve">безопасности </w:t>
      </w:r>
    </w:p>
    <w:p w14:paraId="240B3FCE" w14:textId="77777777" w:rsidR="00C732D9" w:rsidRDefault="00C732D9" w:rsidP="00C732D9">
      <w:pPr>
        <w:spacing w:line="240" w:lineRule="auto"/>
      </w:pPr>
    </w:p>
    <w:p w14:paraId="2DB44715" w14:textId="77777777" w:rsidR="00195AFF" w:rsidRDefault="00195AFF" w:rsidP="00202F1D">
      <w:pPr>
        <w:spacing w:line="240" w:lineRule="auto"/>
        <w:ind w:firstLine="0"/>
      </w:pPr>
    </w:p>
    <w:p w14:paraId="63E2019E" w14:textId="77777777" w:rsidR="00C53ADA" w:rsidRDefault="00C53ADA" w:rsidP="00830F2D">
      <w:pPr>
        <w:pStyle w:val="1"/>
        <w:keepNext/>
        <w:ind w:firstLine="0"/>
        <w:jc w:val="center"/>
      </w:pPr>
      <w:bookmarkStart w:id="20" w:name="_Toc214654506"/>
      <w:r>
        <w:t>Выводы</w:t>
      </w:r>
      <w:bookmarkEnd w:id="20"/>
    </w:p>
    <w:p w14:paraId="7064F70B" w14:textId="7EC4FB6A" w:rsidR="00C53ADA" w:rsidRDefault="007528C5" w:rsidP="007528C5">
      <w:r w:rsidRPr="007528C5">
        <w:t>В ходе лабораторной работы была успешно проведена комплексная разведка целевого хоста www.unimas.my, сочетающая пассивные и активные методы сбора информации. В результате был выявлен ряд критических уязвимостей, представляющих непосредственную угрозу информационной безопасности организации.</w:t>
      </w:r>
    </w:p>
    <w:p w14:paraId="7FFD0F23" w14:textId="3FF459DA" w:rsidR="00202F1D" w:rsidRDefault="00EA504A" w:rsidP="0009138C">
      <w:pPr>
        <w:pStyle w:val="af8"/>
        <w:outlineLvl w:val="9"/>
      </w:pPr>
      <w:r>
        <w:br w:type="page"/>
      </w:r>
    </w:p>
    <w:p w14:paraId="1C27D4B8" w14:textId="77777777" w:rsidR="0009138C" w:rsidRPr="0009138C" w:rsidRDefault="0009138C" w:rsidP="0009138C"/>
    <w:p w14:paraId="7F727496" w14:textId="65B1FF05" w:rsidR="00A62693" w:rsidRPr="00F47541" w:rsidRDefault="00A62693" w:rsidP="00A62693">
      <w:pPr>
        <w:pStyle w:val="ac"/>
        <w:rPr>
          <w:lang w:val="ru-RU"/>
        </w:rPr>
      </w:pPr>
    </w:p>
    <w:sectPr w:rsidR="00A62693" w:rsidRPr="00F47541" w:rsidSect="00D60F71">
      <w:footerReference w:type="default" r:id="rId26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517AE3" w14:textId="77777777" w:rsidR="008B227F" w:rsidRPr="00D60F71" w:rsidRDefault="008B227F" w:rsidP="00D60F71">
      <w:pPr>
        <w:pStyle w:val="ab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741A8FAE" w14:textId="77777777" w:rsidR="008B227F" w:rsidRPr="00D60F71" w:rsidRDefault="008B227F" w:rsidP="00D60F71">
      <w:pPr>
        <w:pStyle w:val="ab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0085284D" w14:textId="77777777" w:rsidR="00C53ADA" w:rsidRPr="00C53ADA" w:rsidRDefault="00C53ADA" w:rsidP="00C53ADA">
        <w:pPr>
          <w:pStyle w:val="afb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55241">
          <w:rPr>
            <w:noProof/>
            <w:sz w:val="24"/>
            <w:szCs w:val="24"/>
          </w:rPr>
          <w:t>10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651135" w14:textId="77777777" w:rsidR="008B227F" w:rsidRPr="00D60F71" w:rsidRDefault="008B227F" w:rsidP="00D60F71">
      <w:pPr>
        <w:pStyle w:val="ab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317CE6DD" w14:textId="77777777" w:rsidR="008B227F" w:rsidRPr="00D60F71" w:rsidRDefault="008B227F" w:rsidP="00D60F71">
      <w:pPr>
        <w:pStyle w:val="ab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2"/>
  </w:abstractNum>
  <w:abstractNum w:abstractNumId="8" w15:restartNumberingAfterBreak="0">
    <w:nsid w:val="0A1335F2"/>
    <w:multiLevelType w:val="hybridMultilevel"/>
    <w:tmpl w:val="87CE571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0BB84594"/>
    <w:multiLevelType w:val="hybridMultilevel"/>
    <w:tmpl w:val="7BDAEDEA"/>
    <w:lvl w:ilvl="0" w:tplc="7D9E8230">
      <w:start w:val="5"/>
      <w:numFmt w:val="bullet"/>
      <w:lvlText w:val="•"/>
      <w:lvlJc w:val="left"/>
      <w:pPr>
        <w:ind w:left="1211" w:hanging="360"/>
      </w:pPr>
      <w:rPr>
        <w:rFonts w:ascii="Times New Roman" w:eastAsiaTheme="minorEastAsia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3" w15:restartNumberingAfterBreak="0">
    <w:nsid w:val="20906314"/>
    <w:multiLevelType w:val="multilevel"/>
    <w:tmpl w:val="6F544936"/>
    <w:numStyleLink w:val="22"/>
  </w:abstractNum>
  <w:abstractNum w:abstractNumId="14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6" w15:restartNumberingAfterBreak="0">
    <w:nsid w:val="2C1C7B32"/>
    <w:multiLevelType w:val="hybridMultilevel"/>
    <w:tmpl w:val="E1F896D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8" w15:restartNumberingAfterBreak="0">
    <w:nsid w:val="35500D25"/>
    <w:multiLevelType w:val="multilevel"/>
    <w:tmpl w:val="6F544936"/>
    <w:numStyleLink w:val="22"/>
  </w:abstractNum>
  <w:abstractNum w:abstractNumId="19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0" w15:restartNumberingAfterBreak="0">
    <w:nsid w:val="44FC27D0"/>
    <w:multiLevelType w:val="hybridMultilevel"/>
    <w:tmpl w:val="073A88FC"/>
    <w:lvl w:ilvl="0" w:tplc="7D9E8230">
      <w:start w:val="5"/>
      <w:numFmt w:val="bullet"/>
      <w:lvlText w:val="•"/>
      <w:lvlJc w:val="left"/>
      <w:pPr>
        <w:ind w:left="2062" w:hanging="360"/>
      </w:pPr>
      <w:rPr>
        <w:rFonts w:ascii="Times New Roman" w:eastAsiaTheme="minorEastAsia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4549489F"/>
    <w:multiLevelType w:val="hybridMultilevel"/>
    <w:tmpl w:val="6D3888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6240630"/>
    <w:multiLevelType w:val="hybridMultilevel"/>
    <w:tmpl w:val="FDEE29F0"/>
    <w:lvl w:ilvl="0" w:tplc="81204AD8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4A1A7A78"/>
    <w:multiLevelType w:val="hybridMultilevel"/>
    <w:tmpl w:val="13B467D6"/>
    <w:lvl w:ilvl="0" w:tplc="7D9E8230">
      <w:numFmt w:val="decimal"/>
      <w:lvlText w:val="•"/>
      <w:lvlJc w:val="left"/>
      <w:pPr>
        <w:ind w:left="1571" w:hanging="360"/>
      </w:pPr>
      <w:rPr>
        <w:rFonts w:ascii="Times New Roman" w:eastAsiaTheme="minorEastAsia" w:hAnsi="Times New Roman" w:cs="Times New Roman" w:hint="default"/>
      </w:rPr>
    </w:lvl>
    <w:lvl w:ilvl="1" w:tplc="FFFFFFFF">
      <w:start w:val="1"/>
      <w:numFmt w:val="lowerLetter"/>
      <w:lvlText w:val="%2."/>
      <w:lvlJc w:val="left"/>
      <w:pPr>
        <w:ind w:left="2291" w:hanging="360"/>
      </w:pPr>
    </w:lvl>
    <w:lvl w:ilvl="2" w:tplc="FFFFFFFF">
      <w:start w:val="1"/>
      <w:numFmt w:val="lowerRoman"/>
      <w:lvlText w:val="%3."/>
      <w:lvlJc w:val="right"/>
      <w:pPr>
        <w:ind w:left="3011" w:hanging="180"/>
      </w:pPr>
    </w:lvl>
    <w:lvl w:ilvl="3" w:tplc="FFFFFFFF">
      <w:start w:val="1"/>
      <w:numFmt w:val="decimal"/>
      <w:lvlText w:val="%4."/>
      <w:lvlJc w:val="left"/>
      <w:pPr>
        <w:ind w:left="3731" w:hanging="360"/>
      </w:pPr>
    </w:lvl>
    <w:lvl w:ilvl="4" w:tplc="FFFFFFFF">
      <w:start w:val="1"/>
      <w:numFmt w:val="lowerLetter"/>
      <w:lvlText w:val="%5."/>
      <w:lvlJc w:val="left"/>
      <w:pPr>
        <w:ind w:left="4451" w:hanging="360"/>
      </w:pPr>
    </w:lvl>
    <w:lvl w:ilvl="5" w:tplc="FFFFFFFF">
      <w:start w:val="1"/>
      <w:numFmt w:val="lowerRoman"/>
      <w:lvlText w:val="%6."/>
      <w:lvlJc w:val="right"/>
      <w:pPr>
        <w:ind w:left="5171" w:hanging="180"/>
      </w:pPr>
    </w:lvl>
    <w:lvl w:ilvl="6" w:tplc="FFFFFFFF">
      <w:start w:val="1"/>
      <w:numFmt w:val="decimal"/>
      <w:lvlText w:val="%7."/>
      <w:lvlJc w:val="left"/>
      <w:pPr>
        <w:ind w:left="5891" w:hanging="360"/>
      </w:pPr>
    </w:lvl>
    <w:lvl w:ilvl="7" w:tplc="FFFFFFFF">
      <w:start w:val="1"/>
      <w:numFmt w:val="lowerLetter"/>
      <w:lvlText w:val="%8."/>
      <w:lvlJc w:val="left"/>
      <w:pPr>
        <w:ind w:left="6611" w:hanging="360"/>
      </w:pPr>
    </w:lvl>
    <w:lvl w:ilvl="8" w:tplc="FFFFFFFF">
      <w:start w:val="1"/>
      <w:numFmt w:val="lowerRoman"/>
      <w:lvlText w:val="%9."/>
      <w:lvlJc w:val="right"/>
      <w:pPr>
        <w:ind w:left="7331" w:hanging="180"/>
      </w:pPr>
    </w:lvl>
  </w:abstractNum>
  <w:abstractNum w:abstractNumId="24" w15:restartNumberingAfterBreak="0">
    <w:nsid w:val="4DD93EDA"/>
    <w:multiLevelType w:val="hybridMultilevel"/>
    <w:tmpl w:val="5D9470FC"/>
    <w:lvl w:ilvl="0" w:tplc="A2CAA35A">
      <w:start w:val="1"/>
      <w:numFmt w:val="lowerLetter"/>
      <w:lvlText w:val="%1."/>
      <w:lvlJc w:val="left"/>
      <w:pPr>
        <w:ind w:left="1211" w:hanging="360"/>
      </w:p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0E4741E"/>
    <w:multiLevelType w:val="hybridMultilevel"/>
    <w:tmpl w:val="E1F896D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6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7" w15:restartNumberingAfterBreak="0">
    <w:nsid w:val="597E0373"/>
    <w:multiLevelType w:val="hybridMultilevel"/>
    <w:tmpl w:val="69A2DAB4"/>
    <w:lvl w:ilvl="0" w:tplc="7D9E8230">
      <w:start w:val="5"/>
      <w:numFmt w:val="bullet"/>
      <w:lvlText w:val="•"/>
      <w:lvlJc w:val="left"/>
      <w:pPr>
        <w:ind w:left="1571" w:hanging="360"/>
      </w:pPr>
      <w:rPr>
        <w:rFonts w:ascii="Times New Roman" w:eastAsiaTheme="minorEastAsia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D123824"/>
    <w:multiLevelType w:val="hybridMultilevel"/>
    <w:tmpl w:val="62A6F1F0"/>
    <w:lvl w:ilvl="0" w:tplc="4DEA7B0A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9" w15:restartNumberingAfterBreak="0">
    <w:nsid w:val="5ED25D74"/>
    <w:multiLevelType w:val="hybridMultilevel"/>
    <w:tmpl w:val="6894608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2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3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4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4605C90"/>
    <w:multiLevelType w:val="multilevel"/>
    <w:tmpl w:val="0498AEC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2."/>
      <w:lvlJc w:val="left"/>
      <w:pPr>
        <w:ind w:left="576" w:hanging="576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17"/>
  </w:num>
  <w:num w:numId="2">
    <w:abstractNumId w:val="33"/>
  </w:num>
  <w:num w:numId="3">
    <w:abstractNumId w:val="15"/>
  </w:num>
  <w:num w:numId="4">
    <w:abstractNumId w:val="1"/>
  </w:num>
  <w:num w:numId="5">
    <w:abstractNumId w:val="34"/>
  </w:num>
  <w:num w:numId="6">
    <w:abstractNumId w:val="26"/>
  </w:num>
  <w:num w:numId="7">
    <w:abstractNumId w:val="6"/>
  </w:num>
  <w:num w:numId="8">
    <w:abstractNumId w:val="14"/>
  </w:num>
  <w:num w:numId="9">
    <w:abstractNumId w:val="11"/>
  </w:num>
  <w:num w:numId="10">
    <w:abstractNumId w:val="28"/>
  </w:num>
  <w:num w:numId="11">
    <w:abstractNumId w:val="5"/>
  </w:num>
  <w:num w:numId="12">
    <w:abstractNumId w:val="31"/>
  </w:num>
  <w:num w:numId="13">
    <w:abstractNumId w:val="0"/>
  </w:num>
  <w:num w:numId="14">
    <w:abstractNumId w:val="32"/>
  </w:num>
  <w:num w:numId="15">
    <w:abstractNumId w:val="7"/>
  </w:num>
  <w:num w:numId="16">
    <w:abstractNumId w:val="18"/>
  </w:num>
  <w:num w:numId="17">
    <w:abstractNumId w:val="13"/>
  </w:num>
  <w:num w:numId="18">
    <w:abstractNumId w:val="10"/>
  </w:num>
  <w:num w:numId="19">
    <w:abstractNumId w:val="30"/>
  </w:num>
  <w:num w:numId="20">
    <w:abstractNumId w:val="3"/>
  </w:num>
  <w:num w:numId="21">
    <w:abstractNumId w:val="4"/>
  </w:num>
  <w:num w:numId="22">
    <w:abstractNumId w:val="19"/>
  </w:num>
  <w:num w:numId="23">
    <w:abstractNumId w:val="12"/>
  </w:num>
  <w:num w:numId="24">
    <w:abstractNumId w:val="2"/>
  </w:num>
  <w:num w:numId="25">
    <w:abstractNumId w:val="22"/>
  </w:num>
  <w:num w:numId="26">
    <w:abstractNumId w:val="16"/>
  </w:num>
  <w:num w:numId="27">
    <w:abstractNumId w:val="29"/>
  </w:num>
  <w:num w:numId="28">
    <w:abstractNumId w:val="25"/>
  </w:num>
  <w:num w:numId="29">
    <w:abstractNumId w:val="28"/>
    <w:lvlOverride w:ilvl="0">
      <w:startOverride w:val="1"/>
    </w:lvlOverride>
  </w:num>
  <w:num w:numId="30">
    <w:abstractNumId w:val="28"/>
    <w:lvlOverride w:ilvl="0">
      <w:startOverride w:val="1"/>
    </w:lvlOverride>
  </w:num>
  <w:num w:numId="31">
    <w:abstractNumId w:val="28"/>
  </w:num>
  <w:num w:numId="32">
    <w:abstractNumId w:val="28"/>
    <w:lvlOverride w:ilvl="0">
      <w:startOverride w:val="1"/>
    </w:lvlOverride>
  </w:num>
  <w:num w:numId="33">
    <w:abstractNumId w:val="28"/>
    <w:lvlOverride w:ilvl="0">
      <w:startOverride w:val="1"/>
    </w:lvlOverride>
  </w:num>
  <w:num w:numId="34">
    <w:abstractNumId w:val="28"/>
    <w:lvlOverride w:ilvl="0">
      <w:startOverride w:val="1"/>
    </w:lvlOverride>
  </w:num>
  <w:num w:numId="35">
    <w:abstractNumId w:val="28"/>
    <w:lvlOverride w:ilvl="0">
      <w:startOverride w:val="1"/>
    </w:lvlOverride>
  </w:num>
  <w:num w:numId="36">
    <w:abstractNumId w:val="28"/>
    <w:lvlOverride w:ilvl="0">
      <w:startOverride w:val="1"/>
    </w:lvlOverride>
  </w:num>
  <w:num w:numId="37">
    <w:abstractNumId w:val="28"/>
    <w:lvlOverride w:ilvl="0">
      <w:startOverride w:val="1"/>
    </w:lvlOverride>
  </w:num>
  <w:num w:numId="38">
    <w:abstractNumId w:val="28"/>
    <w:lvlOverride w:ilvl="0">
      <w:startOverride w:val="1"/>
    </w:lvlOverride>
  </w:num>
  <w:num w:numId="39">
    <w:abstractNumId w:val="28"/>
  </w:num>
  <w:num w:numId="40">
    <w:abstractNumId w:val="28"/>
    <w:lvlOverride w:ilvl="0">
      <w:startOverride w:val="1"/>
    </w:lvlOverride>
  </w:num>
  <w:num w:numId="41">
    <w:abstractNumId w:val="28"/>
  </w:num>
  <w:num w:numId="42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23"/>
  </w:num>
  <w:num w:numId="46">
    <w:abstractNumId w:val="9"/>
  </w:num>
  <w:num w:numId="47">
    <w:abstractNumId w:val="20"/>
  </w:num>
  <w:num w:numId="48">
    <w:abstractNumId w:val="27"/>
  </w:num>
  <w:num w:numId="4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attachedTemplate r:id="rId1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ADA"/>
    <w:rsid w:val="00017450"/>
    <w:rsid w:val="000277F4"/>
    <w:rsid w:val="00035C4C"/>
    <w:rsid w:val="000604F5"/>
    <w:rsid w:val="0006172D"/>
    <w:rsid w:val="000820AD"/>
    <w:rsid w:val="00090579"/>
    <w:rsid w:val="0009138C"/>
    <w:rsid w:val="00093ADB"/>
    <w:rsid w:val="000B060E"/>
    <w:rsid w:val="000B1F41"/>
    <w:rsid w:val="000C1631"/>
    <w:rsid w:val="000E3888"/>
    <w:rsid w:val="000E3EE4"/>
    <w:rsid w:val="00140773"/>
    <w:rsid w:val="001507EF"/>
    <w:rsid w:val="00151BEC"/>
    <w:rsid w:val="00156463"/>
    <w:rsid w:val="00160CFD"/>
    <w:rsid w:val="00162375"/>
    <w:rsid w:val="00195AFF"/>
    <w:rsid w:val="001B1B03"/>
    <w:rsid w:val="001B32F7"/>
    <w:rsid w:val="001D4146"/>
    <w:rsid w:val="001E6E38"/>
    <w:rsid w:val="001E74F8"/>
    <w:rsid w:val="0020070E"/>
    <w:rsid w:val="00202F1D"/>
    <w:rsid w:val="00204925"/>
    <w:rsid w:val="002074EF"/>
    <w:rsid w:val="002313A9"/>
    <w:rsid w:val="002523D2"/>
    <w:rsid w:val="0025334A"/>
    <w:rsid w:val="002629B9"/>
    <w:rsid w:val="002A5044"/>
    <w:rsid w:val="002D1672"/>
    <w:rsid w:val="002D5C58"/>
    <w:rsid w:val="002E373A"/>
    <w:rsid w:val="00312B77"/>
    <w:rsid w:val="00327A23"/>
    <w:rsid w:val="0033405F"/>
    <w:rsid w:val="00335FD9"/>
    <w:rsid w:val="00353231"/>
    <w:rsid w:val="00355241"/>
    <w:rsid w:val="00366BFF"/>
    <w:rsid w:val="0037417C"/>
    <w:rsid w:val="00384ECC"/>
    <w:rsid w:val="00395E78"/>
    <w:rsid w:val="003B2153"/>
    <w:rsid w:val="003B7418"/>
    <w:rsid w:val="003C218B"/>
    <w:rsid w:val="003E4132"/>
    <w:rsid w:val="003E4C7B"/>
    <w:rsid w:val="0040671E"/>
    <w:rsid w:val="004156CB"/>
    <w:rsid w:val="00421346"/>
    <w:rsid w:val="0045798B"/>
    <w:rsid w:val="004729B8"/>
    <w:rsid w:val="00475C3D"/>
    <w:rsid w:val="00497F6F"/>
    <w:rsid w:val="004B18E7"/>
    <w:rsid w:val="004B37E8"/>
    <w:rsid w:val="004B42A1"/>
    <w:rsid w:val="004B5CD2"/>
    <w:rsid w:val="004F2A89"/>
    <w:rsid w:val="004F63EF"/>
    <w:rsid w:val="004F7F88"/>
    <w:rsid w:val="00500D2B"/>
    <w:rsid w:val="00516DFF"/>
    <w:rsid w:val="00543F39"/>
    <w:rsid w:val="00544F2D"/>
    <w:rsid w:val="00551128"/>
    <w:rsid w:val="005724C6"/>
    <w:rsid w:val="005C0A3C"/>
    <w:rsid w:val="005D2800"/>
    <w:rsid w:val="005E4F2A"/>
    <w:rsid w:val="00672BC0"/>
    <w:rsid w:val="00674524"/>
    <w:rsid w:val="00682CB2"/>
    <w:rsid w:val="006830F5"/>
    <w:rsid w:val="006B3E75"/>
    <w:rsid w:val="006B44AB"/>
    <w:rsid w:val="006C7A54"/>
    <w:rsid w:val="006E7B40"/>
    <w:rsid w:val="006F5C32"/>
    <w:rsid w:val="006F5F48"/>
    <w:rsid w:val="0071183B"/>
    <w:rsid w:val="00712EFB"/>
    <w:rsid w:val="007246FB"/>
    <w:rsid w:val="0074227F"/>
    <w:rsid w:val="007528C5"/>
    <w:rsid w:val="007634CF"/>
    <w:rsid w:val="0078465D"/>
    <w:rsid w:val="007A1813"/>
    <w:rsid w:val="007C378E"/>
    <w:rsid w:val="007D0609"/>
    <w:rsid w:val="00803E9D"/>
    <w:rsid w:val="008045D8"/>
    <w:rsid w:val="008244CC"/>
    <w:rsid w:val="008302C7"/>
    <w:rsid w:val="00830F2D"/>
    <w:rsid w:val="008434BB"/>
    <w:rsid w:val="00851198"/>
    <w:rsid w:val="00852090"/>
    <w:rsid w:val="00853432"/>
    <w:rsid w:val="00856000"/>
    <w:rsid w:val="008674D7"/>
    <w:rsid w:val="008B227F"/>
    <w:rsid w:val="008C67BD"/>
    <w:rsid w:val="008F1AD6"/>
    <w:rsid w:val="00903505"/>
    <w:rsid w:val="00917645"/>
    <w:rsid w:val="00917D90"/>
    <w:rsid w:val="0093477C"/>
    <w:rsid w:val="00942D27"/>
    <w:rsid w:val="00965B97"/>
    <w:rsid w:val="00966B0F"/>
    <w:rsid w:val="00985035"/>
    <w:rsid w:val="009A77CB"/>
    <w:rsid w:val="009B1702"/>
    <w:rsid w:val="009C0CF1"/>
    <w:rsid w:val="009C15C0"/>
    <w:rsid w:val="009C6922"/>
    <w:rsid w:val="009D3CCE"/>
    <w:rsid w:val="009E6813"/>
    <w:rsid w:val="009F270C"/>
    <w:rsid w:val="009F5065"/>
    <w:rsid w:val="00A04644"/>
    <w:rsid w:val="00A105DF"/>
    <w:rsid w:val="00A20BE4"/>
    <w:rsid w:val="00A20E1C"/>
    <w:rsid w:val="00A2111C"/>
    <w:rsid w:val="00A233A8"/>
    <w:rsid w:val="00A62693"/>
    <w:rsid w:val="00A64183"/>
    <w:rsid w:val="00A64D35"/>
    <w:rsid w:val="00A745CB"/>
    <w:rsid w:val="00AC748B"/>
    <w:rsid w:val="00AD03E2"/>
    <w:rsid w:val="00AE243B"/>
    <w:rsid w:val="00AE53D9"/>
    <w:rsid w:val="00B03DF5"/>
    <w:rsid w:val="00B133A9"/>
    <w:rsid w:val="00B13B4B"/>
    <w:rsid w:val="00B20597"/>
    <w:rsid w:val="00B26C8E"/>
    <w:rsid w:val="00B53CBD"/>
    <w:rsid w:val="00B57E08"/>
    <w:rsid w:val="00B968FE"/>
    <w:rsid w:val="00BA148B"/>
    <w:rsid w:val="00BA3118"/>
    <w:rsid w:val="00BC4C46"/>
    <w:rsid w:val="00BE19C9"/>
    <w:rsid w:val="00BE1C48"/>
    <w:rsid w:val="00BE3A28"/>
    <w:rsid w:val="00BE490B"/>
    <w:rsid w:val="00C174D6"/>
    <w:rsid w:val="00C36F05"/>
    <w:rsid w:val="00C469D8"/>
    <w:rsid w:val="00C5031D"/>
    <w:rsid w:val="00C53ADA"/>
    <w:rsid w:val="00C732D9"/>
    <w:rsid w:val="00C76798"/>
    <w:rsid w:val="00C77E41"/>
    <w:rsid w:val="00C909DE"/>
    <w:rsid w:val="00CF315C"/>
    <w:rsid w:val="00D139C3"/>
    <w:rsid w:val="00D32446"/>
    <w:rsid w:val="00D5217D"/>
    <w:rsid w:val="00D53D81"/>
    <w:rsid w:val="00D60F71"/>
    <w:rsid w:val="00D71858"/>
    <w:rsid w:val="00DB41D3"/>
    <w:rsid w:val="00DB66C1"/>
    <w:rsid w:val="00DF5ACB"/>
    <w:rsid w:val="00E02DCD"/>
    <w:rsid w:val="00E14A23"/>
    <w:rsid w:val="00E34A15"/>
    <w:rsid w:val="00E52A87"/>
    <w:rsid w:val="00E66BDC"/>
    <w:rsid w:val="00E675B9"/>
    <w:rsid w:val="00E802CE"/>
    <w:rsid w:val="00E80FFE"/>
    <w:rsid w:val="00EA504A"/>
    <w:rsid w:val="00EC03D0"/>
    <w:rsid w:val="00EF4ADA"/>
    <w:rsid w:val="00F03722"/>
    <w:rsid w:val="00F2105D"/>
    <w:rsid w:val="00F47541"/>
    <w:rsid w:val="00F52229"/>
    <w:rsid w:val="00F52F00"/>
    <w:rsid w:val="00F570B7"/>
    <w:rsid w:val="00F67AC2"/>
    <w:rsid w:val="00F72418"/>
    <w:rsid w:val="00F72D85"/>
    <w:rsid w:val="00F7377D"/>
    <w:rsid w:val="00F74364"/>
    <w:rsid w:val="00F91A1E"/>
    <w:rsid w:val="00F92FA9"/>
    <w:rsid w:val="00FB5D42"/>
    <w:rsid w:val="00FC19FE"/>
    <w:rsid w:val="00FD22B1"/>
    <w:rsid w:val="00FD498F"/>
    <w:rsid w:val="00FF44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0C37F9"/>
  <w15:docId w15:val="{EEED1785-4695-442F-A914-733165DBA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7"/>
      </w:numPr>
      <w:tabs>
        <w:tab w:val="left" w:pos="567"/>
      </w:tabs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E34A15"/>
    <w:pPr>
      <w:keepLines/>
      <w:spacing w:after="120"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A62693"/>
    <w:pPr>
      <w:keepNext/>
      <w:keepLines/>
      <w:spacing w:before="120" w:line="240" w:lineRule="auto"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A62693"/>
    <w:pPr>
      <w:spacing w:line="240" w:lineRule="auto"/>
      <w:ind w:firstLine="0"/>
      <w:contextualSpacing/>
    </w:pPr>
    <w:rPr>
      <w:rFonts w:ascii="Courier New" w:eastAsia="Times New Roman" w:hAnsi="Courier New" w:cs="Times New Roman"/>
      <w:sz w:val="20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A62693"/>
    <w:pPr>
      <w:spacing w:line="240" w:lineRule="auto"/>
      <w:ind w:firstLine="0"/>
      <w:jc w:val="left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uiPriority w:val="99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A64D35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A64D35"/>
    <w:pPr>
      <w:numPr>
        <w:numId w:val="10"/>
      </w:numPr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12"/>
      </w:numPr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qFormat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styleId="aff9">
    <w:name w:val="TOC Heading"/>
    <w:basedOn w:val="1"/>
    <w:next w:val="a4"/>
    <w:uiPriority w:val="39"/>
    <w:unhideWhenUsed/>
    <w:qFormat/>
    <w:locked/>
    <w:rsid w:val="00160CFD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  <w:style w:type="character" w:styleId="affa">
    <w:name w:val="Emphasis"/>
    <w:basedOn w:val="a5"/>
    <w:uiPriority w:val="20"/>
    <w:qFormat/>
    <w:locked/>
    <w:rsid w:val="0045798B"/>
    <w:rPr>
      <w:i/>
      <w:iCs/>
    </w:rPr>
  </w:style>
  <w:style w:type="character" w:styleId="HTML">
    <w:name w:val="HTML Code"/>
    <w:basedOn w:val="a5"/>
    <w:uiPriority w:val="99"/>
    <w:semiHidden/>
    <w:unhideWhenUsed/>
    <w:locked/>
    <w:rsid w:val="0045798B"/>
    <w:rPr>
      <w:rFonts w:ascii="Courier New" w:eastAsia="Times New Roman" w:hAnsi="Courier New" w:cs="Courier New"/>
      <w:sz w:val="20"/>
      <w:szCs w:val="20"/>
    </w:rPr>
  </w:style>
  <w:style w:type="character" w:styleId="affb">
    <w:name w:val="Unresolved Mention"/>
    <w:basedOn w:val="a5"/>
    <w:uiPriority w:val="99"/>
    <w:semiHidden/>
    <w:unhideWhenUsed/>
    <w:rsid w:val="004579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89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4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9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1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imas.my/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dmfaisal@unimas.my" TargetMode="External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hyperlink" Target="mailto:admfaisal@unimas.my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lavrova\Desktop\v.3_&#1064;&#1072;&#1073;&#1083;&#1086;&#1085;_&#1043;&#1054;&#1057;&#1058;_7.32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FCC68C-A4F6-4075-9DBD-A43DC95A7E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v.3_Шаблон_ГОСТ_7.32.dotx</Template>
  <TotalTime>986</TotalTime>
  <Pages>13</Pages>
  <Words>990</Words>
  <Characters>5646</Characters>
  <Application>Microsoft Office Word</Application>
  <DocSecurity>0</DocSecurity>
  <Lines>47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Daria Lavrova</dc:creator>
  <cp:lastModifiedBy>Черникова Василиса Михайловна</cp:lastModifiedBy>
  <cp:revision>50</cp:revision>
  <dcterms:created xsi:type="dcterms:W3CDTF">2020-03-24T09:27:00Z</dcterms:created>
  <dcterms:modified xsi:type="dcterms:W3CDTF">2026-01-07T16:27:00Z</dcterms:modified>
</cp:coreProperties>
</file>