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C823" w14:textId="77777777" w:rsidR="00C53ADA" w:rsidRPr="006A0481" w:rsidRDefault="00C53ADA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636A1503" w:rsidR="00C53ADA" w:rsidRPr="006A0481" w:rsidRDefault="00202F1D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-</w:t>
      </w:r>
    </w:p>
    <w:p w14:paraId="28515496" w14:textId="3FEB9CA0" w:rsidR="00C53ADA" w:rsidRPr="00F92FA9" w:rsidRDefault="005C0A3C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4766CF02" w:rsidR="00830F2D" w:rsidRPr="00735118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830F2D">
        <w:rPr>
          <w:b/>
          <w:caps/>
          <w:sz w:val="32"/>
          <w:szCs w:val="32"/>
        </w:rPr>
        <w:t xml:space="preserve">по лабораторной </w:t>
      </w:r>
      <w:r w:rsidRPr="00335FD9">
        <w:rPr>
          <w:b/>
          <w:caps/>
          <w:sz w:val="32"/>
          <w:szCs w:val="32"/>
        </w:rPr>
        <w:t xml:space="preserve">работе № </w:t>
      </w:r>
      <w:r w:rsidR="00D30BE4">
        <w:rPr>
          <w:b/>
          <w:caps/>
          <w:sz w:val="32"/>
          <w:szCs w:val="32"/>
          <w:lang w:val="en-US"/>
        </w:rPr>
        <w:t>4</w:t>
      </w:r>
    </w:p>
    <w:p w14:paraId="24D5AD0D" w14:textId="77777777" w:rsidR="00C53ADA" w:rsidRPr="006A0481" w:rsidRDefault="00C53ADA" w:rsidP="005E42A2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18B216A0" w:rsidR="00C53ADA" w:rsidRDefault="00C53ADA" w:rsidP="005E42A2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  <w:b/>
        </w:rPr>
        <w:t>«</w:t>
      </w:r>
      <w:r w:rsidR="00D30BE4">
        <w:t>Исследование сетевых угроз, разработка генератора пакетов</w:t>
      </w:r>
      <w:r w:rsidRPr="006A0481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5E42A2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4707705C" w:rsidR="00C53ADA" w:rsidRPr="006A0481" w:rsidRDefault="00C53ADA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B18E7" w:rsidRPr="004B18E7">
        <w:rPr>
          <w:rFonts w:eastAsia="Times New Roman" w:cs="Times New Roman"/>
        </w:rPr>
        <w:t>Программно-аппаратные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средства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обеспечения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информационной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603901DC" w14:textId="77777777" w:rsidR="00C53ADA" w:rsidRDefault="00C53ADA" w:rsidP="001E74F8">
      <w:pPr>
        <w:ind w:firstLine="0"/>
      </w:pPr>
    </w:p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5E42A2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6F0C1895" w:rsidR="00C53ADA" w:rsidRPr="00B57B60" w:rsidRDefault="00C53ADA" w:rsidP="005E42A2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 xml:space="preserve">студент 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5FD9">
        <w:rPr>
          <w:rFonts w:cs="Times New Roman"/>
        </w:rPr>
        <w:t>Черникова В.М</w:t>
      </w:r>
      <w:r w:rsidR="00735118" w:rsidRPr="00D86D38">
        <w:rPr>
          <w:rFonts w:cs="Times New Roman"/>
        </w:rPr>
        <w:t>.</w:t>
      </w:r>
    </w:p>
    <w:p w14:paraId="208682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446B2263" w:rsidR="00C53ADA" w:rsidRPr="00B57B60" w:rsidRDefault="00C53ADA" w:rsidP="005E42A2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4B18E7">
        <w:rPr>
          <w:rFonts w:cs="Times New Roman"/>
        </w:rPr>
        <w:t>еподаватель</w:t>
      </w:r>
    </w:p>
    <w:p w14:paraId="35494D33" w14:textId="4BC29BF0" w:rsidR="00C53ADA" w:rsidRPr="00B57B60" w:rsidRDefault="00C53ADA" w:rsidP="005E42A2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5E42A2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5E42A2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86603EA" w14:textId="6E348735" w:rsidR="00160CFD" w:rsidRPr="00DB41D3" w:rsidRDefault="00DB41D3" w:rsidP="005E42A2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DB41D3">
        <w:rPr>
          <w:rFonts w:eastAsia="Times New Roman" w:cs="Times New Roman"/>
        </w:rPr>
        <w:t>2025</w:t>
      </w:r>
    </w:p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1"/>
        <w:keepNext/>
        <w:pageBreakBefore/>
        <w:ind w:firstLine="0"/>
        <w:jc w:val="center"/>
      </w:pPr>
      <w:bookmarkStart w:id="0" w:name="_Toc214654477"/>
      <w:r>
        <w:lastRenderedPageBreak/>
        <w:t>Формулировка задания</w:t>
      </w:r>
      <w:bookmarkEnd w:id="0"/>
    </w:p>
    <w:p w14:paraId="5580C9BC" w14:textId="05580689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Цель работы</w:t>
      </w:r>
    </w:p>
    <w:p w14:paraId="48C810FB" w14:textId="185E1AB8" w:rsidR="00DB41D3" w:rsidRDefault="00081A09" w:rsidP="00DB41D3">
      <w:r>
        <w:t>Исследовать сетевые угрозы, разработать генератора пакетов</w:t>
      </w:r>
      <w:r w:rsidR="000C12AA">
        <w:t>.</w:t>
      </w:r>
    </w:p>
    <w:p w14:paraId="3E40454D" w14:textId="0B98F954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Задачи</w:t>
      </w:r>
    </w:p>
    <w:p w14:paraId="129722D0" w14:textId="77777777" w:rsidR="009D4C8B" w:rsidRDefault="000035A6" w:rsidP="009D4C8B">
      <w:r>
        <w:t xml:space="preserve">1. </w:t>
      </w:r>
      <w:r w:rsidR="009D4C8B">
        <w:t xml:space="preserve">Выполнить передачу файла размером 12-20 КБ между двумя вычислительными узлами утилитой </w:t>
      </w:r>
      <w:proofErr w:type="spellStart"/>
      <w:r w:rsidR="009D4C8B">
        <w:t>netcat</w:t>
      </w:r>
      <w:proofErr w:type="spellEnd"/>
      <w:r w:rsidR="009D4C8B">
        <w:t xml:space="preserve">. </w:t>
      </w:r>
    </w:p>
    <w:p w14:paraId="4B1F2F26" w14:textId="77777777" w:rsidR="009D4C8B" w:rsidRDefault="009D4C8B" w:rsidP="009D4C8B">
      <w:r>
        <w:t xml:space="preserve">2. С помощью утилиты </w:t>
      </w:r>
      <w:proofErr w:type="spellStart"/>
      <w:r>
        <w:t>wireshark</w:t>
      </w:r>
      <w:proofErr w:type="spellEnd"/>
      <w:r>
        <w:t xml:space="preserve"> (</w:t>
      </w:r>
      <w:proofErr w:type="spellStart"/>
      <w:r>
        <w:t>windump</w:t>
      </w:r>
      <w:proofErr w:type="spellEnd"/>
      <w:r>
        <w:t xml:space="preserve">, </w:t>
      </w:r>
      <w:proofErr w:type="spellStart"/>
      <w:r>
        <w:t>tcpdump</w:t>
      </w:r>
      <w:proofErr w:type="spellEnd"/>
      <w:r>
        <w:t xml:space="preserve"> или т.п.) зафиксировать процесс передачи файла: установление сеанса, передача данных, закрытие сеанса. </w:t>
      </w:r>
    </w:p>
    <w:p w14:paraId="06609761" w14:textId="77777777" w:rsidR="009D4C8B" w:rsidRDefault="009D4C8B" w:rsidP="009D4C8B">
      <w:r>
        <w:t xml:space="preserve">3. Привести зафиксированные данные в следующем виде: </w:t>
      </w:r>
    </w:p>
    <w:p w14:paraId="429C1E28" w14:textId="77777777" w:rsidR="009D4C8B" w:rsidRDefault="009D4C8B" w:rsidP="009D4C8B">
      <w:pPr>
        <w:rPr>
          <w:lang w:val="en-US"/>
        </w:rPr>
      </w:pPr>
      <w:r>
        <w:rPr>
          <w:lang w:val="en-US"/>
        </w:rPr>
        <w:t xml:space="preserve">18:06:41,411087 IP host.2214 &gt; vm.1122:S 3556981119:3556981119(0) win 65535 </w:t>
      </w:r>
    </w:p>
    <w:p w14:paraId="7A3DCE07" w14:textId="77777777" w:rsidR="009D4C8B" w:rsidRDefault="009D4C8B" w:rsidP="009D4C8B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mss</w:t>
      </w:r>
      <w:proofErr w:type="spellEnd"/>
      <w:r>
        <w:rPr>
          <w:lang w:val="en-US"/>
        </w:rPr>
        <w:t xml:space="preserve"> 1460, </w:t>
      </w:r>
      <w:proofErr w:type="spellStart"/>
      <w:r>
        <w:rPr>
          <w:lang w:val="en-US"/>
        </w:rPr>
        <w:t>nop,nop,sackOK</w:t>
      </w:r>
      <w:proofErr w:type="spellEnd"/>
      <w:r>
        <w:rPr>
          <w:lang w:val="en-US"/>
        </w:rPr>
        <w:t xml:space="preserve">&gt; </w:t>
      </w:r>
    </w:p>
    <w:p w14:paraId="3015D928" w14:textId="77777777" w:rsidR="009D4C8B" w:rsidRDefault="009D4C8B" w:rsidP="009D4C8B">
      <w:pPr>
        <w:rPr>
          <w:lang w:val="en-US"/>
        </w:rPr>
      </w:pPr>
      <w:r>
        <w:rPr>
          <w:lang w:val="en-US"/>
        </w:rPr>
        <w:t xml:space="preserve">18:06:41,411157 IP vm.1122 &gt; host.2214:S 2391817902:2391817902(0) ack 3556981120 win 64240 </w:t>
      </w:r>
    </w:p>
    <w:p w14:paraId="51389BB0" w14:textId="77777777" w:rsidR="009D4C8B" w:rsidRDefault="009D4C8B" w:rsidP="009D4C8B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mss</w:t>
      </w:r>
      <w:proofErr w:type="spellEnd"/>
      <w:r>
        <w:rPr>
          <w:lang w:val="en-US"/>
        </w:rPr>
        <w:t xml:space="preserve"> 1460, </w:t>
      </w:r>
      <w:proofErr w:type="spellStart"/>
      <w:r>
        <w:rPr>
          <w:lang w:val="en-US"/>
        </w:rPr>
        <w:t>nop,nop,sackOK</w:t>
      </w:r>
      <w:proofErr w:type="spellEnd"/>
      <w:r>
        <w:rPr>
          <w:lang w:val="en-US"/>
        </w:rPr>
        <w:t xml:space="preserve">&gt; </w:t>
      </w:r>
    </w:p>
    <w:p w14:paraId="03B985B5" w14:textId="77777777" w:rsidR="009D4C8B" w:rsidRDefault="009D4C8B" w:rsidP="009D4C8B">
      <w:pPr>
        <w:rPr>
          <w:lang w:val="en-US"/>
        </w:rPr>
      </w:pPr>
      <w:r>
        <w:rPr>
          <w:lang w:val="en-US"/>
        </w:rPr>
        <w:t xml:space="preserve">18:06:41,411261 IP host.2214 &gt; vm.1122: ack 1 win 65535 </w:t>
      </w:r>
    </w:p>
    <w:p w14:paraId="7F4B3143" w14:textId="77777777" w:rsidR="009D4C8B" w:rsidRDefault="009D4C8B" w:rsidP="009D4C8B">
      <w:pPr>
        <w:rPr>
          <w:lang w:val="en-US"/>
        </w:rPr>
      </w:pPr>
      <w:r>
        <w:rPr>
          <w:lang w:val="en-US"/>
        </w:rPr>
        <w:t xml:space="preserve">18:06:41,412542 IP host.2214 &gt; vm.1122:.1:1461(1460) ack 1 win 65535 </w:t>
      </w:r>
    </w:p>
    <w:p w14:paraId="02ADE69B" w14:textId="77777777" w:rsidR="009D4C8B" w:rsidRDefault="009D4C8B" w:rsidP="009D4C8B">
      <w:r>
        <w:t xml:space="preserve">4. Указать значение всех параметров и полей в полученных данных </w:t>
      </w:r>
    </w:p>
    <w:p w14:paraId="6474872C" w14:textId="77777777" w:rsidR="009D4C8B" w:rsidRDefault="009D4C8B" w:rsidP="009D4C8B">
      <w:r>
        <w:t xml:space="preserve">5. Реализовать программный модуль генерации пакетов, осуществляющий следующие функции: </w:t>
      </w:r>
    </w:p>
    <w:p w14:paraId="65728C09" w14:textId="77777777" w:rsidR="009D4C8B" w:rsidRDefault="009D4C8B" w:rsidP="009D4C8B">
      <w:r>
        <w:t xml:space="preserve">− предоставлять возможность пользователю сформировать любой IP, TCP, UDP и ICMP (только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) пакет в части заполнения всех полей протоколов (в том числе зарезервированных); </w:t>
      </w:r>
    </w:p>
    <w:p w14:paraId="76731912" w14:textId="77777777" w:rsidR="009D4C8B" w:rsidRDefault="009D4C8B" w:rsidP="009D4C8B">
      <w:r>
        <w:t xml:space="preserve">− автоматически определять сетевые интерфейсы и предоставлять возможность выбора пользователем нужного интерфейса; </w:t>
      </w:r>
    </w:p>
    <w:p w14:paraId="3895C5A5" w14:textId="77777777" w:rsidR="009D4C8B" w:rsidRDefault="009D4C8B" w:rsidP="009D4C8B">
      <w:r>
        <w:t xml:space="preserve">− автоматически формировать информацию пакетов канального уровня (Ethernet 802.3) MAC-адреса отправителя и MAC-адреса получателя по указанным ip-адресам; </w:t>
      </w:r>
    </w:p>
    <w:p w14:paraId="64CC1964" w14:textId="77777777" w:rsidR="009D4C8B" w:rsidRDefault="009D4C8B" w:rsidP="009D4C8B">
      <w:r>
        <w:t xml:space="preserve">− предоставлять возможность пользователю заносить в поля протоколов неверных данных (длина, контрольная сумма, фрагментация и т.д.); </w:t>
      </w:r>
    </w:p>
    <w:p w14:paraId="04F6F1FD" w14:textId="77777777" w:rsidR="009D4C8B" w:rsidRDefault="009D4C8B" w:rsidP="009D4C8B">
      <w:r>
        <w:t xml:space="preserve">− при отсутствии явно заданных значений полей генератор должен сам вычислять длину заголовков, длину пакета и корректную контрольную сумму (для всех заголовков), а также предлагать адекватные значения других полей (TTL, размер окна и т.п.); </w:t>
      </w:r>
    </w:p>
    <w:p w14:paraId="10AE3687" w14:textId="77777777" w:rsidR="009D4C8B" w:rsidRDefault="009D4C8B" w:rsidP="009D4C8B">
      <w:r>
        <w:t>− формировать последовательности из сгенерированных сетевых пакетов, указывать интервал времени перед отправкой каждого пакета, количество повторов каждого пакета и осуществлять отправку всей последовательности по выбранному пользователем интерфейсу.</w:t>
      </w:r>
    </w:p>
    <w:p w14:paraId="78D03E3F" w14:textId="066E94B1" w:rsidR="009D3CCE" w:rsidRDefault="009D3CCE" w:rsidP="009D4C8B">
      <w:r>
        <w:br w:type="page"/>
      </w:r>
    </w:p>
    <w:p w14:paraId="63B52B39" w14:textId="1D1DA402" w:rsidR="00C53ADA" w:rsidRDefault="00A745CB" w:rsidP="00830F2D">
      <w:pPr>
        <w:pStyle w:val="1"/>
        <w:keepNext/>
        <w:ind w:firstLine="0"/>
        <w:jc w:val="center"/>
      </w:pPr>
      <w:bookmarkStart w:id="1" w:name="_Toc214654478"/>
      <w:r>
        <w:t>Основная часть</w:t>
      </w:r>
      <w:bookmarkEnd w:id="1"/>
    </w:p>
    <w:p w14:paraId="76439120" w14:textId="584A5051" w:rsidR="00160CFD" w:rsidRDefault="004A6087" w:rsidP="00160CFD">
      <w:pPr>
        <w:pStyle w:val="21"/>
      </w:pPr>
      <w:r>
        <w:t>Передача файла между двумя вычислительными узлами</w:t>
      </w:r>
    </w:p>
    <w:p w14:paraId="396BF8AA" w14:textId="22179158" w:rsidR="00405EEA" w:rsidRDefault="00405EEA" w:rsidP="00EB666A">
      <w:r>
        <w:t xml:space="preserve">С хоста был отправлен </w:t>
      </w:r>
      <w:r w:rsidR="0003660F">
        <w:t>нужный</w:t>
      </w:r>
      <w:r>
        <w:t xml:space="preserve"> файл весом</w:t>
      </w:r>
      <w:r w:rsidR="0003660F">
        <w:t xml:space="preserve"> </w:t>
      </w:r>
      <w:r>
        <w:t>18 Кб.</w:t>
      </w:r>
    </w:p>
    <w:p w14:paraId="7D2F99F5" w14:textId="79C8C772" w:rsidR="0003660F" w:rsidRPr="00D3578A" w:rsidRDefault="0003660F" w:rsidP="00EB666A">
      <w:pPr>
        <w:rPr>
          <w:rFonts w:ascii="Courier New" w:hAnsi="Courier New" w:cs="Courier New"/>
          <w:sz w:val="22"/>
          <w:szCs w:val="22"/>
        </w:rPr>
      </w:pPr>
      <w:proofErr w:type="spellStart"/>
      <w:r w:rsidRPr="0003660F">
        <w:rPr>
          <w:rFonts w:ascii="Courier New" w:hAnsi="Courier New" w:cs="Courier New"/>
          <w:sz w:val="22"/>
          <w:szCs w:val="22"/>
          <w:lang w:val="en-US"/>
        </w:rPr>
        <w:t>ncat</w:t>
      </w:r>
      <w:proofErr w:type="spellEnd"/>
      <w:r w:rsidRPr="00D3578A">
        <w:rPr>
          <w:rFonts w:ascii="Courier New" w:hAnsi="Courier New" w:cs="Courier New"/>
          <w:sz w:val="22"/>
          <w:szCs w:val="22"/>
        </w:rPr>
        <w:t xml:space="preserve"> 192.168.1.110 3333 &lt; 6.</w:t>
      </w:r>
      <w:r w:rsidRPr="0003660F">
        <w:rPr>
          <w:rFonts w:ascii="Courier New" w:hAnsi="Courier New" w:cs="Courier New"/>
          <w:sz w:val="22"/>
          <w:szCs w:val="22"/>
          <w:lang w:val="en-US"/>
        </w:rPr>
        <w:t>docx</w:t>
      </w:r>
    </w:p>
    <w:p w14:paraId="5501452E" w14:textId="7417CB8C" w:rsidR="0003660F" w:rsidRDefault="00405EEA" w:rsidP="00EB666A">
      <w:r>
        <w:t>На стороне виртуальной машины был открыт порт приема</w:t>
      </w:r>
      <w:r w:rsidR="00D3578A">
        <w:t>.</w:t>
      </w:r>
    </w:p>
    <w:p w14:paraId="322BADC0" w14:textId="77777777" w:rsidR="0003660F" w:rsidRPr="0003660F" w:rsidRDefault="0003660F" w:rsidP="00EB666A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03660F">
        <w:rPr>
          <w:rFonts w:ascii="Courier New" w:hAnsi="Courier New" w:cs="Courier New"/>
          <w:sz w:val="22"/>
          <w:szCs w:val="22"/>
          <w:lang w:val="en-US"/>
        </w:rPr>
        <w:t>nc</w:t>
      </w:r>
      <w:proofErr w:type="spellEnd"/>
      <w:r w:rsidRPr="0003660F">
        <w:rPr>
          <w:rFonts w:ascii="Courier New" w:hAnsi="Courier New" w:cs="Courier New"/>
          <w:sz w:val="22"/>
          <w:szCs w:val="22"/>
          <w:lang w:val="en-US"/>
        </w:rPr>
        <w:t xml:space="preserve"> -l -p 3333 &gt; received_file.docx </w:t>
      </w:r>
    </w:p>
    <w:p w14:paraId="7B904624" w14:textId="6D549A46" w:rsidR="00405EEA" w:rsidRDefault="00405EEA" w:rsidP="00EB666A">
      <w:r>
        <w:t xml:space="preserve">С помощью </w:t>
      </w:r>
      <w:r w:rsidR="00D3578A">
        <w:t>захвата пакетов</w:t>
      </w:r>
      <w:r w:rsidRPr="00405EEA">
        <w:t xml:space="preserve"> </w:t>
      </w:r>
      <w:r>
        <w:t>были получены данные</w:t>
      </w:r>
      <w:r w:rsidR="0003660F">
        <w:t xml:space="preserve"> на рисунке 1.</w:t>
      </w:r>
    </w:p>
    <w:p w14:paraId="7E01E262" w14:textId="2F56760E" w:rsidR="0003660F" w:rsidRPr="00EB666A" w:rsidRDefault="0003660F" w:rsidP="00EB666A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03660F">
        <w:rPr>
          <w:rFonts w:ascii="Courier New" w:hAnsi="Courier New" w:cs="Courier New"/>
          <w:sz w:val="22"/>
          <w:szCs w:val="22"/>
          <w:lang w:val="en-US"/>
        </w:rPr>
        <w:t>sudo</w:t>
      </w:r>
      <w:proofErr w:type="spellEnd"/>
      <w:r w:rsidRPr="0003660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3660F">
        <w:rPr>
          <w:rFonts w:ascii="Courier New" w:hAnsi="Courier New" w:cs="Courier New"/>
          <w:sz w:val="22"/>
          <w:szCs w:val="22"/>
          <w:lang w:val="en-US"/>
        </w:rPr>
        <w:t>tcpdump</w:t>
      </w:r>
      <w:proofErr w:type="spellEnd"/>
      <w:r w:rsidRPr="0003660F">
        <w:rPr>
          <w:rFonts w:ascii="Courier New" w:hAnsi="Courier New" w:cs="Courier New"/>
          <w:sz w:val="22"/>
          <w:szCs w:val="22"/>
          <w:lang w:val="en-US"/>
        </w:rPr>
        <w:t xml:space="preserve"> -</w:t>
      </w:r>
      <w:proofErr w:type="spellStart"/>
      <w:r w:rsidRPr="0003660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3660F">
        <w:rPr>
          <w:rFonts w:ascii="Courier New" w:hAnsi="Courier New" w:cs="Courier New"/>
          <w:sz w:val="22"/>
          <w:szCs w:val="22"/>
          <w:lang w:val="en-US"/>
        </w:rPr>
        <w:t xml:space="preserve"> any -n host 192.168.1.138</w:t>
      </w:r>
    </w:p>
    <w:p w14:paraId="21003B42" w14:textId="6F9F5BFD" w:rsidR="00EB666A" w:rsidRDefault="004B6E51" w:rsidP="00EB666A">
      <w:pPr>
        <w:pStyle w:val="af5"/>
      </w:pPr>
      <w:r>
        <w:rPr>
          <w:noProof/>
        </w:rPr>
        <w:drawing>
          <wp:inline distT="0" distB="0" distL="0" distR="0" wp14:anchorId="4F98E807" wp14:editId="5BC7D474">
            <wp:extent cx="6697902" cy="14554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9997" cy="14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3962" w14:textId="3707250E" w:rsidR="0003660F" w:rsidRPr="009830FF" w:rsidRDefault="00EB666A" w:rsidP="00EB666A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1</w:t>
        </w:r>
      </w:fldSimple>
      <w:r>
        <w:t xml:space="preserve"> - </w:t>
      </w:r>
      <w:r w:rsidR="009830FF">
        <w:t>Т</w:t>
      </w:r>
      <w:r>
        <w:t>рафик передачи файла 18 кб</w:t>
      </w:r>
      <w:r w:rsidR="009830FF">
        <w:t xml:space="preserve">. </w:t>
      </w:r>
      <w:proofErr w:type="spellStart"/>
      <w:r w:rsidR="009830FF">
        <w:rPr>
          <w:lang w:val="en-US"/>
        </w:rPr>
        <w:t>tcpdump</w:t>
      </w:r>
      <w:proofErr w:type="spellEnd"/>
    </w:p>
    <w:p w14:paraId="497EE0AE" w14:textId="2CBBDFDD" w:rsidR="00F02642" w:rsidRPr="00F02642" w:rsidRDefault="00BB2077" w:rsidP="000D0BBA">
      <w:r>
        <w:t>П</w:t>
      </w:r>
      <w:r w:rsidR="00F02642">
        <w:t>оддержка SACK</w:t>
      </w:r>
      <w:r>
        <w:t xml:space="preserve"> (</w:t>
      </w:r>
      <w:proofErr w:type="spellStart"/>
      <w:r>
        <w:t>sack</w:t>
      </w:r>
      <w:proofErr w:type="spellEnd"/>
      <w:r>
        <w:rPr>
          <w:lang w:val="en-US"/>
        </w:rPr>
        <w:t>OK</w:t>
      </w:r>
      <w:r>
        <w:t>)</w:t>
      </w:r>
      <w:r w:rsidR="00F02642">
        <w:t xml:space="preserve"> - это механизм TCP, который позволяет получателю подтверждать </w:t>
      </w:r>
      <w:r w:rsidR="00F02642" w:rsidRPr="00F02642">
        <w:rPr>
          <w:rStyle w:val="affc"/>
          <w:b w:val="0"/>
          <w:bCs w:val="0"/>
        </w:rPr>
        <w:t>не всё подряд</w:t>
      </w:r>
      <w:r w:rsidR="00F02642">
        <w:t>.</w:t>
      </w:r>
    </w:p>
    <w:p w14:paraId="26B94A37" w14:textId="0A17AE1A" w:rsidR="000D0BBA" w:rsidRPr="00F02642" w:rsidRDefault="000D0BBA" w:rsidP="000D0BBA">
      <w:r>
        <w:rPr>
          <w:lang w:val="en-US"/>
        </w:rPr>
        <w:t>Maximum</w:t>
      </w:r>
      <w:r w:rsidRPr="00F02642">
        <w:t xml:space="preserve"> </w:t>
      </w:r>
      <w:r>
        <w:rPr>
          <w:lang w:val="en-US"/>
        </w:rPr>
        <w:t>Segment</w:t>
      </w:r>
      <w:r w:rsidRPr="00F02642">
        <w:t xml:space="preserve"> </w:t>
      </w:r>
      <w:r>
        <w:rPr>
          <w:lang w:val="en-US"/>
        </w:rPr>
        <w:t>Size</w:t>
      </w:r>
      <w:r w:rsidRPr="00F02642">
        <w:t xml:space="preserve"> (</w:t>
      </w:r>
      <w:r>
        <w:rPr>
          <w:lang w:val="en-US"/>
        </w:rPr>
        <w:t>MSS</w:t>
      </w:r>
      <w:r w:rsidRPr="00F02642">
        <w:t xml:space="preserve">) = 1460 </w:t>
      </w:r>
      <w:r>
        <w:t>был</w:t>
      </w:r>
      <w:r w:rsidRPr="00F02642">
        <w:t xml:space="preserve"> «</w:t>
      </w:r>
      <w:r>
        <w:t>обговорен</w:t>
      </w:r>
      <w:r w:rsidRPr="00F02642">
        <w:t xml:space="preserve">» </w:t>
      </w:r>
      <w:r>
        <w:t>при</w:t>
      </w:r>
      <w:r w:rsidRPr="00F02642">
        <w:t xml:space="preserve"> </w:t>
      </w:r>
      <w:r>
        <w:t>установлении</w:t>
      </w:r>
      <w:r w:rsidRPr="00F02642">
        <w:t xml:space="preserve"> </w:t>
      </w:r>
      <w:r>
        <w:t>соединения</w:t>
      </w:r>
      <w:r w:rsidRPr="00F02642">
        <w:t xml:space="preserve">, </w:t>
      </w:r>
      <w:r>
        <w:t>это</w:t>
      </w:r>
      <w:r w:rsidRPr="00F02642">
        <w:t xml:space="preserve"> </w:t>
      </w:r>
      <w:r>
        <w:t>стандартный</w:t>
      </w:r>
      <w:r w:rsidRPr="00F02642">
        <w:t xml:space="preserve"> </w:t>
      </w:r>
      <w:r>
        <w:t>размер</w:t>
      </w:r>
      <w:r w:rsidRPr="00F02642">
        <w:t xml:space="preserve"> </w:t>
      </w:r>
      <w:r>
        <w:t>для</w:t>
      </w:r>
      <w:r w:rsidRPr="00F02642">
        <w:t xml:space="preserve"> </w:t>
      </w:r>
      <w:r>
        <w:t>кадров</w:t>
      </w:r>
      <w:r w:rsidRPr="00F02642">
        <w:t xml:space="preserve"> </w:t>
      </w:r>
      <w:r>
        <w:rPr>
          <w:lang w:val="en-US"/>
        </w:rPr>
        <w:t>Ethernet</w:t>
      </w:r>
      <w:r w:rsidRPr="00F02642">
        <w:t xml:space="preserve"> (</w:t>
      </w:r>
      <w:r w:rsidRPr="00F02642">
        <w:rPr>
          <w:lang w:val="en-US"/>
        </w:rPr>
        <w:t>Ethernet</w:t>
      </w:r>
      <w:r w:rsidRPr="00F02642">
        <w:t xml:space="preserve"> </w:t>
      </w:r>
      <w:r w:rsidRPr="00F02642">
        <w:rPr>
          <w:lang w:val="en-US"/>
        </w:rPr>
        <w:t>MTU</w:t>
      </w:r>
      <w:r w:rsidRPr="00F02642">
        <w:t xml:space="preserve"> = 1500 </w:t>
      </w:r>
      <w:r>
        <w:t>байт</w:t>
      </w:r>
      <w:r w:rsidRPr="00F02642">
        <w:t xml:space="preserve">, </w:t>
      </w:r>
      <w:r>
        <w:t>заголовок</w:t>
      </w:r>
      <w:r w:rsidRPr="00F02642">
        <w:t xml:space="preserve"> </w:t>
      </w:r>
      <w:r w:rsidRPr="00F02642">
        <w:rPr>
          <w:lang w:val="en-US"/>
        </w:rPr>
        <w:t>IP</w:t>
      </w:r>
      <w:r w:rsidRPr="00F02642">
        <w:t xml:space="preserve"> = 20 </w:t>
      </w:r>
      <w:r>
        <w:t>байт</w:t>
      </w:r>
      <w:r w:rsidRPr="00F02642">
        <w:t xml:space="preserve">, </w:t>
      </w:r>
      <w:r>
        <w:t>заголовок</w:t>
      </w:r>
      <w:r w:rsidRPr="00F02642">
        <w:t xml:space="preserve"> </w:t>
      </w:r>
      <w:r w:rsidRPr="00F02642">
        <w:rPr>
          <w:lang w:val="en-US"/>
        </w:rPr>
        <w:t>TCP</w:t>
      </w:r>
      <w:r w:rsidRPr="00F02642">
        <w:t xml:space="preserve"> = 20 </w:t>
      </w:r>
      <w:r>
        <w:t>байт</w:t>
      </w:r>
      <w:r w:rsidRPr="00F02642">
        <w:t xml:space="preserve">, </w:t>
      </w:r>
      <w:r>
        <w:t>полезная</w:t>
      </w:r>
      <w:r w:rsidRPr="00F02642">
        <w:t xml:space="preserve"> </w:t>
      </w:r>
      <w:r>
        <w:t>нагрузка</w:t>
      </w:r>
      <w:r w:rsidRPr="00F02642">
        <w:t xml:space="preserve"> = 1500 - 20 - 20 = 1460 </w:t>
      </w:r>
      <w:r>
        <w:t>байт</w:t>
      </w:r>
      <w:r w:rsidRPr="00F02642">
        <w:t>).</w:t>
      </w:r>
    </w:p>
    <w:p w14:paraId="45AA5F39" w14:textId="0F39C8B0" w:rsidR="002F34BA" w:rsidRDefault="002F34BA" w:rsidP="002F34BA">
      <w:r>
        <w:t>Что означает каждый флаг:</w:t>
      </w:r>
    </w:p>
    <w:p w14:paraId="3413F9FB" w14:textId="77777777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[S] – SYN (начало соединения);</w:t>
      </w:r>
    </w:p>
    <w:p w14:paraId="7D69D7B7" w14:textId="77777777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[S.] – SYN-ACK (подтверждение + свой SYN);</w:t>
      </w:r>
    </w:p>
    <w:p w14:paraId="608576E6" w14:textId="77777777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[.] – ACK (подтверждение)</w:t>
      </w:r>
      <w:r>
        <w:rPr>
          <w:lang w:val="en-US"/>
        </w:rPr>
        <w:t>;</w:t>
      </w:r>
    </w:p>
    <w:p w14:paraId="7B2F3349" w14:textId="77777777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[P.] – PUSH + ACK (передача данных);</w:t>
      </w:r>
    </w:p>
    <w:p w14:paraId="5CCF80A3" w14:textId="64A39E66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[F</w:t>
      </w:r>
      <w:r>
        <w:rPr>
          <w:lang w:val="en-US"/>
        </w:rPr>
        <w:t>P</w:t>
      </w:r>
      <w:r>
        <w:t>.] – FIN +</w:t>
      </w:r>
      <w:r w:rsidRPr="002F34BA">
        <w:t xml:space="preserve"> </w:t>
      </w:r>
      <w:r>
        <w:t>PUSH + ACK (передача и закрытие соединения);</w:t>
      </w:r>
    </w:p>
    <w:p w14:paraId="76D78190" w14:textId="15DF18AF" w:rsidR="002F34BA" w:rsidRDefault="002F34BA" w:rsidP="005E42A2">
      <w:pPr>
        <w:pStyle w:val="af3"/>
        <w:numPr>
          <w:ilvl w:val="0"/>
          <w:numId w:val="12"/>
        </w:numPr>
      </w:pPr>
      <w:proofErr w:type="spellStart"/>
      <w:r>
        <w:t>Flags</w:t>
      </w:r>
      <w:proofErr w:type="spellEnd"/>
      <w:r>
        <w:t xml:space="preserve"> [F.] – FIN + ACK (закрытие соединения);</w:t>
      </w:r>
    </w:p>
    <w:p w14:paraId="14A41CF5" w14:textId="77777777" w:rsidR="004B6E51" w:rsidRDefault="004B6E51" w:rsidP="004B6E51">
      <w:r>
        <w:t>Если сложить все длины пакетов (</w:t>
      </w:r>
      <w:r>
        <w:rPr>
          <w:lang w:val="en-US"/>
        </w:rPr>
        <w:t>Length</w:t>
      </w:r>
      <w:r w:rsidRPr="004B6E51">
        <w:t xml:space="preserve">), </w:t>
      </w:r>
      <w:r>
        <w:t>то получится объем передаваемого файла:</w:t>
      </w:r>
    </w:p>
    <w:p w14:paraId="16A893D1" w14:textId="77777777" w:rsidR="004B6E51" w:rsidRPr="004B6E51" w:rsidRDefault="004B6E51" w:rsidP="004B6E51">
      <w:r w:rsidRPr="004B6E51">
        <w:t>[1460, 1460, 664, 1460, 1460, 1460, 740, 1460, 1460, 152, 1460, 588, 776, 1272, 1460, 76, 722]</w:t>
      </w:r>
    </w:p>
    <w:p w14:paraId="5C3B7E88" w14:textId="77777777" w:rsidR="004B6E51" w:rsidRPr="004B6E51" w:rsidRDefault="004B6E51" w:rsidP="004B6E51">
      <w:r w:rsidRPr="004B6E51">
        <w:rPr>
          <w:b/>
          <w:bCs/>
        </w:rPr>
        <w:t>Сумма = 18 130 байт</w:t>
      </w:r>
    </w:p>
    <w:p w14:paraId="64DA77AC" w14:textId="77D07EF9" w:rsidR="004B6E51" w:rsidRDefault="004B6E51" w:rsidP="004B6E51">
      <w:r>
        <w:br/>
      </w:r>
    </w:p>
    <w:p w14:paraId="71AE0F4F" w14:textId="77777777" w:rsidR="004B6E51" w:rsidRDefault="004B6E51" w:rsidP="004B6E51">
      <w:pPr>
        <w:pStyle w:val="af5"/>
      </w:pPr>
      <w:r>
        <w:rPr>
          <w:noProof/>
        </w:rPr>
        <w:drawing>
          <wp:inline distT="0" distB="0" distL="0" distR="0" wp14:anchorId="24AA0955" wp14:editId="64E8F2BF">
            <wp:extent cx="3566620" cy="2160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359" cy="21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65C" w14:textId="310D2DE2" w:rsidR="004B6E51" w:rsidRPr="004B6E51" w:rsidRDefault="004B6E51" w:rsidP="004B6E51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2</w:t>
        </w:r>
      </w:fldSimple>
      <w:r>
        <w:t xml:space="preserve"> - Свойства файла</w:t>
      </w:r>
    </w:p>
    <w:p w14:paraId="557973A5" w14:textId="07C75C10" w:rsidR="00EB666A" w:rsidRPr="00EB666A" w:rsidRDefault="00EB666A" w:rsidP="00EB666A">
      <w:r>
        <w:t>Данные прекрасно иллюстрируют классическ</w:t>
      </w:r>
      <w:r w:rsidR="00861BD5">
        <w:t>ое</w:t>
      </w:r>
      <w:r>
        <w:t xml:space="preserve"> </w:t>
      </w:r>
      <w:r>
        <w:rPr>
          <w:lang w:val="en-US"/>
        </w:rPr>
        <w:t>TCP</w:t>
      </w:r>
      <w:r>
        <w:t xml:space="preserve"> соединени</w:t>
      </w:r>
      <w:r w:rsidR="00861BD5">
        <w:t>е, как на рисунке 3</w:t>
      </w:r>
      <w:r>
        <w:t>.</w:t>
      </w:r>
    </w:p>
    <w:p w14:paraId="54144A5D" w14:textId="77777777" w:rsidR="00EB666A" w:rsidRDefault="00EB666A" w:rsidP="00EB666A">
      <w:pPr>
        <w:pStyle w:val="af5"/>
      </w:pPr>
      <w:r>
        <w:rPr>
          <w:noProof/>
        </w:rPr>
        <w:drawing>
          <wp:inline distT="0" distB="0" distL="0" distR="0" wp14:anchorId="6CF03229" wp14:editId="7FCD0A7C">
            <wp:extent cx="3989251" cy="37982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8" t="6034" r="4870" b="5427"/>
                    <a:stretch/>
                  </pic:blipFill>
                  <pic:spPr bwMode="auto">
                    <a:xfrm>
                      <a:off x="0" y="0"/>
                      <a:ext cx="3993355" cy="380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BF5E" w14:textId="73B01375" w:rsidR="002B0E29" w:rsidRDefault="00EB666A" w:rsidP="00AE0AB3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3</w:t>
        </w:r>
      </w:fldSimple>
      <w:r>
        <w:t xml:space="preserve"> - </w:t>
      </w:r>
      <w:r w:rsidR="00150143">
        <w:t>Д</w:t>
      </w:r>
      <w:r w:rsidRPr="00F7034E">
        <w:t>иаграмма последовательностей для жизненного цикла TCP соединения</w:t>
      </w:r>
    </w:p>
    <w:p w14:paraId="2A6082FC" w14:textId="5D454BA3" w:rsidR="009C0BE6" w:rsidRDefault="00AE0AB3" w:rsidP="009C0BE6">
      <w:pPr>
        <w:pStyle w:val="21"/>
      </w:pPr>
      <w:bookmarkStart w:id="2" w:name="_Toc214654503"/>
      <w:r>
        <w:t>Захват процесса передачи файла</w:t>
      </w:r>
    </w:p>
    <w:p w14:paraId="5B61C595" w14:textId="5E8EBA4D" w:rsidR="009C0BE6" w:rsidRDefault="00EB666A" w:rsidP="009C0BE6">
      <w:pPr>
        <w:ind w:firstLine="0"/>
      </w:pPr>
      <w:r>
        <w:t xml:space="preserve">Далее тот же трафик был захвачен с помощью программы </w:t>
      </w:r>
      <w:r>
        <w:rPr>
          <w:lang w:val="en-US"/>
        </w:rPr>
        <w:t>Wireshark</w:t>
      </w:r>
      <w:r w:rsidRPr="00EB666A">
        <w:t>.</w:t>
      </w:r>
    </w:p>
    <w:p w14:paraId="23953B73" w14:textId="73481D44" w:rsidR="009830FF" w:rsidRDefault="004B6E51" w:rsidP="009830FF">
      <w:pPr>
        <w:keepNext/>
        <w:ind w:firstLine="0"/>
      </w:pPr>
      <w:r>
        <w:rPr>
          <w:noProof/>
        </w:rPr>
        <w:drawing>
          <wp:inline distT="0" distB="0" distL="0" distR="0" wp14:anchorId="3097BC28" wp14:editId="5C0D7771">
            <wp:extent cx="6300470" cy="2506345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FB35" w14:textId="2A34EAE1" w:rsidR="00EB666A" w:rsidRPr="002F34BA" w:rsidRDefault="009830FF" w:rsidP="009830FF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4</w:t>
        </w:r>
      </w:fldSimple>
      <w:r w:rsidRPr="009830FF">
        <w:t xml:space="preserve"> - Трафик передачи файла 18 кб. </w:t>
      </w:r>
      <w:r>
        <w:rPr>
          <w:lang w:val="en-US"/>
        </w:rPr>
        <w:t>Wireshark</w:t>
      </w:r>
    </w:p>
    <w:p w14:paraId="19CEE995" w14:textId="46994FFB" w:rsidR="002B0E29" w:rsidRDefault="00C46EAE" w:rsidP="000D0BBA">
      <w:r>
        <w:t xml:space="preserve">Здесь также по длинам пакета можно получить объем передаваемого файла. </w:t>
      </w:r>
    </w:p>
    <w:p w14:paraId="10FD49B4" w14:textId="77777777" w:rsidR="000D0BBA" w:rsidRDefault="00C46EAE" w:rsidP="000D0BBA">
      <w:r>
        <w:t xml:space="preserve">Можно заметить, что трафики отличаются. Это происходит потому, что отличается параметры </w:t>
      </w:r>
      <w:r>
        <w:rPr>
          <w:lang w:val="en-US"/>
        </w:rPr>
        <w:t>Win</w:t>
      </w:r>
      <w:r w:rsidRPr="00C46EAE">
        <w:t xml:space="preserve"> (</w:t>
      </w:r>
      <w:r>
        <w:rPr>
          <w:lang w:val="en-US"/>
        </w:rPr>
        <w:t>window</w:t>
      </w:r>
      <w:r w:rsidRPr="00C46EAE">
        <w:t xml:space="preserve">, </w:t>
      </w:r>
      <w:r>
        <w:t xml:space="preserve">окно, максимальное количество байт, которое можно отправлять без подтверждения) и </w:t>
      </w:r>
      <w:proofErr w:type="spellStart"/>
      <w:r>
        <w:rPr>
          <w:lang w:val="en-US"/>
        </w:rPr>
        <w:t>wscale</w:t>
      </w:r>
      <w:proofErr w:type="spellEnd"/>
      <w:r w:rsidRPr="00C46EAE">
        <w:t xml:space="preserve"> (</w:t>
      </w:r>
      <w:r>
        <w:rPr>
          <w:lang w:val="en-US"/>
        </w:rPr>
        <w:t>window</w:t>
      </w:r>
      <w:r w:rsidRPr="00C46EAE">
        <w:t xml:space="preserve"> </w:t>
      </w:r>
      <w:r>
        <w:rPr>
          <w:lang w:val="en-US"/>
        </w:rPr>
        <w:t>scale</w:t>
      </w:r>
      <w:r w:rsidRPr="00C46EAE">
        <w:t xml:space="preserve">, </w:t>
      </w:r>
      <w:r>
        <w:t>множитель</w:t>
      </w:r>
      <w:r w:rsidR="000D0BBA" w:rsidRPr="000D0BBA">
        <w:t xml:space="preserve">, </w:t>
      </w:r>
      <w:r w:rsidR="000D0BBA">
        <w:t>степень 2</w:t>
      </w:r>
      <w:r>
        <w:t>). Они связаны формулой:</w:t>
      </w:r>
    </w:p>
    <w:p w14:paraId="029E2621" w14:textId="60013DDA" w:rsidR="00C46EAE" w:rsidRDefault="00C46EAE" w:rsidP="000D0BBA">
      <w:proofErr w:type="spellStart"/>
      <w:r w:rsidRPr="00C46EAE">
        <w:t>W_real</w:t>
      </w:r>
      <w:proofErr w:type="spellEnd"/>
      <w:r w:rsidRPr="00C46EAE">
        <w:t xml:space="preserve"> = W</w:t>
      </w:r>
      <w:r>
        <w:rPr>
          <w:lang w:val="en-US"/>
        </w:rPr>
        <w:t>in</w:t>
      </w:r>
      <w:r w:rsidRPr="00C46EAE">
        <w:t xml:space="preserve"> × </w:t>
      </w:r>
      <w:proofErr w:type="spellStart"/>
      <w:r>
        <w:rPr>
          <w:lang w:val="en-US"/>
        </w:rPr>
        <w:t>wscale</w:t>
      </w:r>
      <w:proofErr w:type="spellEnd"/>
    </w:p>
    <w:p w14:paraId="2DEB5932" w14:textId="77777777" w:rsidR="00C46EAE" w:rsidRPr="00C46EAE" w:rsidRDefault="00C46EAE" w:rsidP="009C0BE6">
      <w:pPr>
        <w:ind w:firstLine="0"/>
      </w:pPr>
    </w:p>
    <w:p w14:paraId="01C3B734" w14:textId="0230CE83" w:rsidR="009C0BE6" w:rsidRDefault="00925C7F" w:rsidP="00160CFD">
      <w:pPr>
        <w:pStyle w:val="21"/>
      </w:pPr>
      <w:r>
        <w:t>Зафиксированные данные в нужном формате</w:t>
      </w:r>
    </w:p>
    <w:p w14:paraId="4A793764" w14:textId="3472B527" w:rsidR="00925C7F" w:rsidRPr="00925C7F" w:rsidRDefault="00925C7F" w:rsidP="00925C7F">
      <w:pPr>
        <w:rPr>
          <w:lang w:val="en-US"/>
        </w:rPr>
      </w:pPr>
      <w:r>
        <w:t>Требуемый формат:</w:t>
      </w:r>
    </w:p>
    <w:p w14:paraId="26BD00BA" w14:textId="4B5301CF" w:rsidR="00925C7F" w:rsidRPr="00925C7F" w:rsidRDefault="00925C7F" w:rsidP="00925C7F">
      <w:pPr>
        <w:rPr>
          <w:rFonts w:ascii="Courier New" w:hAnsi="Courier New" w:cs="Courier New"/>
          <w:sz w:val="20"/>
          <w:szCs w:val="20"/>
          <w:lang w:val="en-US"/>
        </w:rPr>
      </w:pPr>
      <w:r w:rsidRPr="00925C7F">
        <w:rPr>
          <w:rFonts w:ascii="Courier New" w:hAnsi="Courier New" w:cs="Courier New"/>
          <w:sz w:val="20"/>
          <w:szCs w:val="20"/>
          <w:lang w:val="en-US"/>
        </w:rPr>
        <w:t xml:space="preserve">TIME IP </w:t>
      </w:r>
      <w:proofErr w:type="spellStart"/>
      <w:r w:rsidRPr="00925C7F">
        <w:rPr>
          <w:rFonts w:ascii="Courier New" w:hAnsi="Courier New" w:cs="Courier New"/>
          <w:sz w:val="20"/>
          <w:szCs w:val="20"/>
          <w:lang w:val="en-US"/>
        </w:rPr>
        <w:t>src.ip.srcport</w:t>
      </w:r>
      <w:proofErr w:type="spellEnd"/>
      <w:r w:rsidRPr="00925C7F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925C7F">
        <w:rPr>
          <w:rFonts w:ascii="Courier New" w:hAnsi="Courier New" w:cs="Courier New"/>
          <w:sz w:val="20"/>
          <w:szCs w:val="20"/>
          <w:lang w:val="en-US"/>
        </w:rPr>
        <w:t>dst.ip.dstport:FLAGS</w:t>
      </w:r>
      <w:proofErr w:type="spellEnd"/>
      <w:r w:rsidRPr="00925C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C7F">
        <w:rPr>
          <w:rFonts w:ascii="Courier New" w:hAnsi="Courier New" w:cs="Courier New"/>
          <w:sz w:val="20"/>
          <w:szCs w:val="20"/>
          <w:lang w:val="en-US"/>
        </w:rPr>
        <w:t>seq:start:end</w:t>
      </w:r>
      <w:proofErr w:type="spellEnd"/>
      <w:r w:rsidRPr="00925C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25C7F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25C7F">
        <w:rPr>
          <w:rFonts w:ascii="Courier New" w:hAnsi="Courier New" w:cs="Courier New"/>
          <w:sz w:val="20"/>
          <w:szCs w:val="20"/>
          <w:lang w:val="en-US"/>
        </w:rPr>
        <w:t>) ack X win Y</w:t>
      </w:r>
    </w:p>
    <w:p w14:paraId="256F3016" w14:textId="62530813" w:rsidR="00925C7F" w:rsidRDefault="00925C7F" w:rsidP="00925C7F">
      <w:pPr>
        <w:rPr>
          <w:rFonts w:ascii="Courier New" w:hAnsi="Courier New" w:cs="Courier New"/>
          <w:sz w:val="20"/>
          <w:szCs w:val="20"/>
        </w:rPr>
      </w:pPr>
      <w:r w:rsidRPr="00925C7F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925C7F">
        <w:rPr>
          <w:rFonts w:ascii="Courier New" w:hAnsi="Courier New" w:cs="Courier New"/>
          <w:sz w:val="20"/>
          <w:szCs w:val="20"/>
        </w:rPr>
        <w:t>options</w:t>
      </w:r>
      <w:proofErr w:type="spellEnd"/>
      <w:r w:rsidRPr="00925C7F">
        <w:rPr>
          <w:rFonts w:ascii="Courier New" w:hAnsi="Courier New" w:cs="Courier New"/>
          <w:sz w:val="20"/>
          <w:szCs w:val="20"/>
        </w:rPr>
        <w:t>&gt;</w:t>
      </w:r>
    </w:p>
    <w:p w14:paraId="2669AF59" w14:textId="77777777" w:rsidR="00925C7F" w:rsidRPr="00925C7F" w:rsidRDefault="00925C7F" w:rsidP="00925C7F">
      <w:pPr>
        <w:rPr>
          <w:rFonts w:ascii="Courier New" w:hAnsi="Courier New" w:cs="Courier New"/>
          <w:sz w:val="20"/>
          <w:szCs w:val="20"/>
        </w:rPr>
      </w:pPr>
    </w:p>
    <w:p w14:paraId="3CC37833" w14:textId="3BD09BBB" w:rsidR="00925C7F" w:rsidRPr="00925C7F" w:rsidRDefault="00925C7F" w:rsidP="00925C7F">
      <w:r>
        <w:rPr>
          <w:noProof/>
        </w:rPr>
        <mc:AlternateContent>
          <mc:Choice Requires="wps">
            <w:drawing>
              <wp:inline distT="0" distB="0" distL="0" distR="0" wp14:anchorId="4CF32B07" wp14:editId="0F267F69">
                <wp:extent cx="5791200" cy="5334000"/>
                <wp:effectExtent l="0" t="0" r="19050" b="1905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533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6A156" w14:textId="77777777" w:rsidR="00925C7F" w:rsidRP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17:04:46,014246 IP 192.168.63.1.53187 &gt; 192.168.63.163.3333:S 1045212479:</w:t>
                            </w:r>
                            <w:r w:rsidRPr="00A211A6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1045212479</w:t>
                            </w: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(0) win 64240</w:t>
                            </w:r>
                          </w:p>
                          <w:p w14:paraId="51E7EF01" w14:textId="76B96678" w:rsidR="00925C7F" w:rsidRP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&lt;mss 1460, nop, wscale 8, nop, nop, sackOK&gt;</w:t>
                            </w:r>
                          </w:p>
                          <w:p w14:paraId="3D6B0F8C" w14:textId="77777777" w:rsidR="00925C7F" w:rsidRP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17:04:46,014347 IP 192.168.63.163.3333 &gt; 192.168.63.1.53187:S 703657714:</w:t>
                            </w:r>
                            <w:r w:rsidRPr="00A211A6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703657714</w:t>
                            </w: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(0) ack </w:t>
                            </w:r>
                            <w:r w:rsidRPr="00A211A6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1045212480</w:t>
                            </w: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 xml:space="preserve"> win 64240</w:t>
                            </w:r>
                          </w:p>
                          <w:p w14:paraId="419D0D95" w14:textId="6FA3F45A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&lt;mss 1460, nop, nop, sackOK, nop, wscale 7&gt;</w:t>
                            </w:r>
                          </w:p>
                          <w:p w14:paraId="7FE21B59" w14:textId="308F226E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17:04:46,014525 IP 192.168.63.1.53187 &gt; 192.168.63.163.3333:. ack 1 win 4106</w:t>
                            </w:r>
                          </w:p>
                          <w:p w14:paraId="7E28AD8C" w14:textId="06C1D47E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17:04:46,038767 IP 192.168.63.1.53187 &gt; 192.168.63.163.3333:P 1:3585(3584) ack 1 win 4106</w:t>
                            </w:r>
                          </w:p>
                          <w:p w14:paraId="55018ED5" w14:textId="565E6121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17:04:46,038786 IP 192.168.63.1.53187 &gt; 192.168.63.163.3333:P 3585:8705(5120) ack 1 win 4106</w:t>
                            </w:r>
                          </w:p>
                          <w:p w14:paraId="7DC113EA" w14:textId="16F62C1A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17:04:46,038803 IP 192.168.63.1.53187 &gt; 192.168.63.163.3333:P 8705:11777(3072) ack 1 win 4106</w:t>
                            </w:r>
                          </w:p>
                          <w:p w14:paraId="7D0696A4" w14:textId="1C7022A0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17:04:46,038973 IP 192.168.63.163.3333 &gt; 192.168.63.1.53187:. ack 3585 win 558</w:t>
                            </w:r>
                          </w:p>
                          <w:p w14:paraId="14ED2161" w14:textId="5C76FE64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17:04:46,039348 IP 192.168.63.163.3333 &gt; 192.168.63.1.53187:. ack 8705 win 545</w:t>
                            </w:r>
                          </w:p>
                          <w:p w14:paraId="5C0A1B6B" w14:textId="3BA2FFC0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17:04:46,039458 IP 192.168.63.163.3333 &gt; 192.168.63.1.53187:. ack 11777 win 522</w:t>
                            </w:r>
                          </w:p>
                          <w:p w14:paraId="773A36E6" w14:textId="091C59CD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17:04:46,039813 IP 192.168.63.1.53187 &gt; 192.168.63.163.3333:P 11777:13237(1460) ack 1 win 4106</w:t>
                            </w:r>
                          </w:p>
                          <w:p w14:paraId="1FADCFA3" w14:textId="41F39BB8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17:04:46,039824 IP 192.168.63.1.53187 &gt; 192.168.63.163.3333:P 13237:13825(588) ack 1 win 4106</w:t>
                            </w:r>
                          </w:p>
                          <w:p w14:paraId="39A9B47E" w14:textId="3EEC2300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17:04:46,039834 IP 192.168.63.1.53187 &gt; 192.168.63.163.3333:P 13825:14601(776) ack 1 win 4106</w:t>
                            </w:r>
                          </w:p>
                          <w:p w14:paraId="04077D83" w14:textId="38CD8243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17:04:46,039843 IP 192.168.63.1.53187 &gt; 192.168.63.163.3333:P 14601:15873(1272) ack 1 win 4106</w:t>
                            </w:r>
                          </w:p>
                          <w:p w14:paraId="3F0B1556" w14:textId="36F1D6A2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17:04:46,039853 IP 192.168.63.1.53187 &gt; 192.168.63.163.3333:P 15873:17409(1536) ack 1 win 4106</w:t>
                            </w:r>
                          </w:p>
                          <w:p w14:paraId="76C3C882" w14:textId="45E45EF8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17:04:46,039863 IP 192.168.63.1.53187 &gt; 192.168.63.163.3333:FP 17409:18131(722) ack 1 win 4106</w:t>
                            </w:r>
                          </w:p>
                          <w:p w14:paraId="651C188C" w14:textId="3D71C54C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17:04:46,040212 IP 192.168.63.163.3333 &gt; 192.168.63.1.53187:. ack 13237 win 513</w:t>
                            </w:r>
                          </w:p>
                          <w:p w14:paraId="50AAB7EF" w14:textId="078A6BD9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17:04:46,041171 IP 192.168.63.163.3333 &gt; 192.168.63.1.53187:. ack 18132 win 475</w:t>
                            </w:r>
                          </w:p>
                          <w:p w14:paraId="64581475" w14:textId="1DFE2BC6" w:rsid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17:04:46,041807 IP 192.168.63.163.3333 &gt; 192.168.63.1.53187:F 1:1(0) ack 18132 win 558</w:t>
                            </w:r>
                          </w:p>
                          <w:p w14:paraId="3AE20F0A" w14:textId="20AB9D86" w:rsidR="00925C7F" w:rsidRPr="00925C7F" w:rsidRDefault="00925C7F" w:rsidP="00A211A6">
                            <w:pPr>
                              <w:spacing w:line="240" w:lineRule="auto"/>
                              <w:jc w:val="lef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5C7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17:04:46,042459 IP 192.168.63.1.53187 &gt; 192.168.63.163.3333:. ack 2 win 4106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F32B0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56pt;height:4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">
                <v:textbox>
                  <w:txbxContent>
                    <w:p w14:paraId="0186A156" w14:textId="77777777" w:rsidR="00925C7F" w:rsidRP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17:04:46,014246 IP 192.168.63.1.53187 &gt; 192.168.63.163.3333:S 1045212479:</w:t>
                      </w:r>
                      <w:r w:rsidRPr="00A211A6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  <w:lang w:val="en-US"/>
                        </w:rPr>
                        <w:t>1045212479</w:t>
                      </w: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(0) win 64240</w:t>
                      </w:r>
                    </w:p>
                    <w:p w14:paraId="51E7EF01" w14:textId="76B96678" w:rsidR="00925C7F" w:rsidRP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&lt;mss 1460, nop, wscale 8, nop, nop, sackOK&gt;</w:t>
                      </w:r>
                    </w:p>
                    <w:p w14:paraId="3D6B0F8C" w14:textId="77777777" w:rsidR="00925C7F" w:rsidRP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17:04:46,014347 IP 192.168.63.163.3333 &gt; 192.168.63.1.53187:S 703657714:</w:t>
                      </w:r>
                      <w:r w:rsidRPr="00A211A6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  <w:lang w:val="en-US"/>
                        </w:rPr>
                        <w:t>703657714</w:t>
                      </w: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(0) ack </w:t>
                      </w:r>
                      <w:r w:rsidRPr="00A211A6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  <w:lang w:val="en-US"/>
                        </w:rPr>
                        <w:t>1045212480</w:t>
                      </w: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 xml:space="preserve"> win 64240</w:t>
                      </w:r>
                    </w:p>
                    <w:p w14:paraId="419D0D95" w14:textId="6FA3F45A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&lt;mss 1460, nop, nop, sackOK, nop, wscale 7&gt;</w:t>
                      </w:r>
                    </w:p>
                    <w:p w14:paraId="7FE21B59" w14:textId="308F226E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17:04:46,014525 IP 192.168.63.1.53187 &gt; 192.168.63.163.3333:. ack 1 win 4106</w:t>
                      </w:r>
                    </w:p>
                    <w:p w14:paraId="7E28AD8C" w14:textId="06C1D47E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17:04:46,038767 IP 192.168.63.1.53187 &gt; 192.168.63.163.3333:P 1:3585(3584) ack 1 win 4106</w:t>
                      </w:r>
                    </w:p>
                    <w:p w14:paraId="55018ED5" w14:textId="565E6121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17:04:46,038786 IP 192.168.63.1.53187 &gt; 192.168.63.163.3333:P 3585:8705(5120) ack 1 win 4106</w:t>
                      </w:r>
                    </w:p>
                    <w:p w14:paraId="7DC113EA" w14:textId="16F62C1A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17:04:46,038803 IP 192.168.63.1.53187 &gt; 192.168.63.163.3333:P 8705:11777(3072) ack 1 win 4106</w:t>
                      </w:r>
                    </w:p>
                    <w:p w14:paraId="7D0696A4" w14:textId="1C7022A0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17:04:46,038973 IP 192.168.63.163.3333 &gt; 192.168.63.1.53187:. ack 3585 win 558</w:t>
                      </w:r>
                    </w:p>
                    <w:p w14:paraId="14ED2161" w14:textId="5C76FE64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17:04:46,039348 IP 192.168.63.163.3333 &gt; 192.168.63.1.53187:. ack 8705 win 545</w:t>
                      </w:r>
                    </w:p>
                    <w:p w14:paraId="5C0A1B6B" w14:textId="3BA2FFC0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17:04:46,039458 IP 192.168.63.163.3333 &gt; 192.168.63.1.53187:. ack 11777 win 522</w:t>
                      </w:r>
                    </w:p>
                    <w:p w14:paraId="773A36E6" w14:textId="091C59CD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17:04:46,039813 IP 192.168.63.1.53187 &gt; 192.168.63.163.3333:P 11777:13237(1460) ack 1 win 4106</w:t>
                      </w:r>
                    </w:p>
                    <w:p w14:paraId="1FADCFA3" w14:textId="41F39BB8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17:04:46,039824 IP 192.168.63.1.53187 &gt; 192.168.63.163.3333:P 13237:13825(588) ack 1 win 4106</w:t>
                      </w:r>
                    </w:p>
                    <w:p w14:paraId="39A9B47E" w14:textId="3EEC2300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17:04:46,039834 IP 192.168.63.1.53187 &gt; 192.168.63.163.3333:P 13825:14601(776) ack 1 win 4106</w:t>
                      </w:r>
                    </w:p>
                    <w:p w14:paraId="04077D83" w14:textId="38CD8243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17:04:46,039843 IP 192.168.63.1.53187 &gt; 192.168.63.163.3333:P 14601:15873(1272) ack 1 win 4106</w:t>
                      </w:r>
                    </w:p>
                    <w:p w14:paraId="3F0B1556" w14:textId="36F1D6A2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17:04:46,039853 IP 192.168.63.1.53187 &gt; 192.168.63.163.3333:P 15873:17409(1536) ack 1 win 4106</w:t>
                      </w:r>
                    </w:p>
                    <w:p w14:paraId="76C3C882" w14:textId="45E45EF8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17:04:46,039863 IP 192.168.63.1.53187 &gt; 192.168.63.163.3333:FP 17409:18131(722) ack 1 win 4106</w:t>
                      </w:r>
                    </w:p>
                    <w:p w14:paraId="651C188C" w14:textId="3D71C54C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17:04:46,040212 IP 192.168.63.163.3333 &gt; 192.168.63.1.53187:. ack 13237 win 513</w:t>
                      </w:r>
                    </w:p>
                    <w:p w14:paraId="50AAB7EF" w14:textId="078A6BD9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17:04:46,041171 IP 192.168.63.163.3333 &gt; 192.168.63.1.53187:. ack 18132 win 475</w:t>
                      </w:r>
                    </w:p>
                    <w:p w14:paraId="64581475" w14:textId="1DFE2BC6" w:rsid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17:04:46,041807 IP 192.168.63.163.3333 &gt; 192.168.63.1.53187:F 1:1(0) ack 18132 win 558</w:t>
                      </w:r>
                    </w:p>
                    <w:p w14:paraId="3AE20F0A" w14:textId="20AB9D86" w:rsidR="00925C7F" w:rsidRPr="00925C7F" w:rsidRDefault="00925C7F" w:rsidP="00A211A6">
                      <w:pPr>
                        <w:spacing w:line="240" w:lineRule="auto"/>
                        <w:jc w:val="lef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925C7F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17:04:46,042459 IP 192.168.63.1.53187 &gt; 192.168.63.163.3333:. ack 2 win 4106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6ACBE8" w14:textId="026F9824" w:rsidR="002B0E29" w:rsidRDefault="00A211A6" w:rsidP="00A211A6">
      <w:pPr>
        <w:rPr>
          <w:lang w:val="en-US"/>
        </w:rPr>
      </w:pPr>
      <w:r>
        <w:t>Здесь можно увидеть тройное рукопожатие</w:t>
      </w:r>
      <w:r w:rsidRPr="00A211A6">
        <w:t xml:space="preserve"> (</w:t>
      </w:r>
      <w:r>
        <w:t xml:space="preserve">рисунок 5), чтобы установить сессию </w:t>
      </w:r>
      <w:r>
        <w:rPr>
          <w:lang w:val="en-US"/>
        </w:rPr>
        <w:t>TCP.</w:t>
      </w:r>
    </w:p>
    <w:p w14:paraId="7B37C8E8" w14:textId="77777777" w:rsidR="00A211A6" w:rsidRDefault="00A211A6" w:rsidP="00A211A6">
      <w:pPr>
        <w:pStyle w:val="af5"/>
      </w:pPr>
      <w:r>
        <w:rPr>
          <w:noProof/>
        </w:rPr>
        <w:drawing>
          <wp:inline distT="0" distB="0" distL="0" distR="0" wp14:anchorId="23AA6B23" wp14:editId="78D1A8BB">
            <wp:extent cx="4841465" cy="25285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521" cy="253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5229" w14:textId="5691D0E2" w:rsidR="00A211A6" w:rsidRPr="00B372EE" w:rsidRDefault="00A211A6" w:rsidP="00A211A6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5</w:t>
        </w:r>
      </w:fldSimple>
      <w:r>
        <w:t xml:space="preserve"> - Тройное рукопожатие</w:t>
      </w:r>
    </w:p>
    <w:bookmarkEnd w:id="2"/>
    <w:p w14:paraId="07A67FA5" w14:textId="7F28C7FE" w:rsidR="00B372EE" w:rsidRDefault="00B372EE" w:rsidP="00B372EE">
      <w:r>
        <w:t>1) Сервер отправляет SYN</w:t>
      </w:r>
    </w:p>
    <w:p w14:paraId="587A8B59" w14:textId="60FC7BED" w:rsidR="00B372EE" w:rsidRDefault="00B372EE" w:rsidP="00B372EE">
      <w:proofErr w:type="spellStart"/>
      <w:r>
        <w:t>seq</w:t>
      </w:r>
      <w:proofErr w:type="spellEnd"/>
      <w:r>
        <w:t xml:space="preserve"> = 1045212479</w:t>
      </w:r>
    </w:p>
    <w:p w14:paraId="7040C845" w14:textId="0DCBC440" w:rsidR="00B372EE" w:rsidRDefault="00B372EE" w:rsidP="00B372EE">
      <w:r>
        <w:t>2) Клиент отправляет SYN/ACK</w:t>
      </w:r>
    </w:p>
    <w:p w14:paraId="004FF156" w14:textId="77777777" w:rsidR="00B372EE" w:rsidRDefault="00B372EE" w:rsidP="00B372EE">
      <w:proofErr w:type="spellStart"/>
      <w:r>
        <w:t>seq</w:t>
      </w:r>
      <w:proofErr w:type="spellEnd"/>
      <w:r>
        <w:t xml:space="preserve"> = 703657714</w:t>
      </w:r>
    </w:p>
    <w:p w14:paraId="526EDB42" w14:textId="512B2D9B" w:rsidR="00B372EE" w:rsidRDefault="00B372EE" w:rsidP="00B372EE">
      <w:proofErr w:type="spellStart"/>
      <w:r>
        <w:t>ack</w:t>
      </w:r>
      <w:proofErr w:type="spellEnd"/>
      <w:r>
        <w:t xml:space="preserve"> = 1045212480</w:t>
      </w:r>
    </w:p>
    <w:p w14:paraId="01DE527F" w14:textId="416440D1" w:rsidR="00B372EE" w:rsidRDefault="00B372EE" w:rsidP="00B372EE">
      <w:r>
        <w:t>3) Сервер отправляет ACK</w:t>
      </w:r>
    </w:p>
    <w:p w14:paraId="63F8A713" w14:textId="6F36ACFB" w:rsidR="005D27F7" w:rsidRDefault="00B372EE" w:rsidP="00B372EE">
      <w:proofErr w:type="spellStart"/>
      <w:r>
        <w:t>ack</w:t>
      </w:r>
      <w:proofErr w:type="spellEnd"/>
      <w:r>
        <w:t xml:space="preserve"> = 703657715</w:t>
      </w:r>
    </w:p>
    <w:p w14:paraId="1F97139E" w14:textId="2DD86A90" w:rsidR="00271F10" w:rsidRDefault="00271F10" w:rsidP="00271F10">
      <w:pPr>
        <w:pStyle w:val="21"/>
      </w:pPr>
      <w:r>
        <w:t>Реализация генератора пакетов</w:t>
      </w:r>
    </w:p>
    <w:p w14:paraId="4AF4A25E" w14:textId="015F9240" w:rsidR="00271F10" w:rsidRDefault="00271F10" w:rsidP="00271F10">
      <w:r>
        <w:t xml:space="preserve">Была создана программа, которая позволяет генерировать сетевые пакеты по протоколам </w:t>
      </w:r>
      <w:r>
        <w:rPr>
          <w:lang w:val="en-US"/>
        </w:rPr>
        <w:t>TCP</w:t>
      </w:r>
      <w:r>
        <w:t xml:space="preserve">, </w:t>
      </w:r>
      <w:r>
        <w:rPr>
          <w:lang w:val="en-US"/>
        </w:rPr>
        <w:t>UDP</w:t>
      </w:r>
      <w:r>
        <w:t xml:space="preserve">, </w:t>
      </w:r>
      <w:r>
        <w:rPr>
          <w:lang w:val="en-US"/>
        </w:rPr>
        <w:t>ICMP</w:t>
      </w:r>
      <w:r>
        <w:t xml:space="preserve">. Был использован язык </w:t>
      </w:r>
      <w:r>
        <w:rPr>
          <w:lang w:val="en-US"/>
        </w:rPr>
        <w:t>Python</w:t>
      </w:r>
      <w:r>
        <w:t xml:space="preserve"> и библиотека </w:t>
      </w:r>
      <w:proofErr w:type="spellStart"/>
      <w:r>
        <w:rPr>
          <w:lang w:val="en-US"/>
        </w:rPr>
        <w:t>scapy</w:t>
      </w:r>
      <w:proofErr w:type="spellEnd"/>
      <w:r>
        <w:t xml:space="preserve">. В начале работы ищутся все интерфейсы в системе, их </w:t>
      </w:r>
      <w:r>
        <w:rPr>
          <w:lang w:val="en-US"/>
        </w:rPr>
        <w:t>ip</w:t>
      </w:r>
      <w:r>
        <w:t xml:space="preserve"> и </w:t>
      </w:r>
      <w:r>
        <w:rPr>
          <w:lang w:val="en-US"/>
        </w:rPr>
        <w:t>mac</w:t>
      </w:r>
      <w:r>
        <w:t xml:space="preserve"> адреса с помощью функции </w:t>
      </w:r>
      <w:r w:rsidRPr="00271F10">
        <w:rPr>
          <w:rFonts w:ascii="Courier New" w:hAnsi="Courier New" w:cs="Courier New"/>
          <w:sz w:val="22"/>
          <w:szCs w:val="22"/>
          <w:lang w:val="en-US"/>
        </w:rPr>
        <w:t>get</w:t>
      </w:r>
      <w:r w:rsidRPr="00271F10">
        <w:rPr>
          <w:rFonts w:ascii="Courier New" w:hAnsi="Courier New" w:cs="Courier New"/>
          <w:sz w:val="22"/>
          <w:szCs w:val="22"/>
        </w:rPr>
        <w:t>_</w:t>
      </w:r>
      <w:r w:rsidRPr="00271F10">
        <w:rPr>
          <w:rFonts w:ascii="Courier New" w:hAnsi="Courier New" w:cs="Courier New"/>
          <w:sz w:val="22"/>
          <w:szCs w:val="22"/>
          <w:lang w:val="en-US"/>
        </w:rPr>
        <w:t>if</w:t>
      </w:r>
      <w:r w:rsidRPr="00271F10">
        <w:rPr>
          <w:rFonts w:ascii="Courier New" w:hAnsi="Courier New" w:cs="Courier New"/>
          <w:sz w:val="22"/>
          <w:szCs w:val="22"/>
        </w:rPr>
        <w:t>_</w:t>
      </w:r>
      <w:r w:rsidRPr="00271F10">
        <w:rPr>
          <w:rFonts w:ascii="Courier New" w:hAnsi="Courier New" w:cs="Courier New"/>
          <w:sz w:val="22"/>
          <w:szCs w:val="22"/>
          <w:lang w:val="en-US"/>
        </w:rPr>
        <w:t>list</w:t>
      </w:r>
      <w:r>
        <w:t>. Интерфейс выбора интерфейсов представлен на рисунке 6.</w:t>
      </w:r>
    </w:p>
    <w:p w14:paraId="51BD9EFA" w14:textId="77777777" w:rsidR="00271F10" w:rsidRDefault="00271F10" w:rsidP="00271F10">
      <w:pPr>
        <w:pStyle w:val="af5"/>
      </w:pPr>
      <w:r>
        <w:rPr>
          <w:noProof/>
        </w:rPr>
        <w:drawing>
          <wp:inline distT="0" distB="0" distL="0" distR="0" wp14:anchorId="72C3CC7D" wp14:editId="238222C1">
            <wp:extent cx="5133416" cy="324861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670" cy="325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4FA1" w14:textId="7AED5976" w:rsidR="00271F10" w:rsidRDefault="00271F10" w:rsidP="00271F10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6</w:t>
        </w:r>
      </w:fldSimple>
      <w:r>
        <w:t xml:space="preserve"> - Окно выбора сетевого интерфейса</w:t>
      </w:r>
    </w:p>
    <w:p w14:paraId="627CDD91" w14:textId="6B641274" w:rsidR="00271F10" w:rsidRDefault="00404613" w:rsidP="00271F10">
      <w:r>
        <w:t xml:space="preserve">После выбора пользователь может выбрать протокол из трех представленных: </w:t>
      </w:r>
      <w:r>
        <w:rPr>
          <w:lang w:val="en-US"/>
        </w:rPr>
        <w:t>TCP</w:t>
      </w:r>
      <w:r>
        <w:t xml:space="preserve">, </w:t>
      </w:r>
      <w:r>
        <w:rPr>
          <w:lang w:val="en-US"/>
        </w:rPr>
        <w:t>UDP</w:t>
      </w:r>
      <w:r>
        <w:t xml:space="preserve">, </w:t>
      </w:r>
      <w:r>
        <w:rPr>
          <w:lang w:val="en-US"/>
        </w:rPr>
        <w:t>ICMP</w:t>
      </w:r>
      <w:r>
        <w:t xml:space="preserve">. Для </w:t>
      </w:r>
      <w:r>
        <w:rPr>
          <w:lang w:val="en-US"/>
        </w:rPr>
        <w:t>ICMP</w:t>
      </w:r>
      <w:r>
        <w:t xml:space="preserve"> доступны только </w:t>
      </w:r>
      <w:r>
        <w:rPr>
          <w:lang w:val="en-US"/>
        </w:rPr>
        <w:t>Echo</w:t>
      </w:r>
      <w:r>
        <w:t xml:space="preserve"> </w:t>
      </w:r>
      <w:r>
        <w:rPr>
          <w:lang w:val="en-US"/>
        </w:rPr>
        <w:t>Request</w:t>
      </w:r>
      <w:r>
        <w:t xml:space="preserve"> и </w:t>
      </w:r>
      <w:r>
        <w:rPr>
          <w:lang w:val="en-US"/>
        </w:rPr>
        <w:t>Echo</w:t>
      </w:r>
      <w:r>
        <w:t xml:space="preserve"> </w:t>
      </w:r>
      <w:r>
        <w:rPr>
          <w:lang w:val="en-US"/>
        </w:rPr>
        <w:t>Reply</w:t>
      </w:r>
      <w:r>
        <w:t xml:space="preserve"> (рисунок 7). После этого можно </w:t>
      </w:r>
      <w:r w:rsidR="00477C7D">
        <w:t>задать</w:t>
      </w:r>
      <w:r>
        <w:t xml:space="preserve"> значения полям заголовков.</w:t>
      </w:r>
    </w:p>
    <w:p w14:paraId="4F05FBF1" w14:textId="77777777" w:rsidR="00404613" w:rsidRDefault="00404613" w:rsidP="00404613">
      <w:pPr>
        <w:pStyle w:val="af5"/>
      </w:pPr>
      <w:r>
        <w:rPr>
          <w:noProof/>
        </w:rPr>
        <w:drawing>
          <wp:inline distT="0" distB="0" distL="0" distR="0" wp14:anchorId="4828FB8F" wp14:editId="14D58C72">
            <wp:extent cx="5670703" cy="3599180"/>
            <wp:effectExtent l="0" t="0" r="635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9"/>
                    <a:stretch/>
                  </pic:blipFill>
                  <pic:spPr bwMode="auto">
                    <a:xfrm>
                      <a:off x="0" y="0"/>
                      <a:ext cx="5680623" cy="360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FE078" w14:textId="7B224BB3" w:rsidR="002B0E29" w:rsidRPr="005A5C8F" w:rsidRDefault="00404613" w:rsidP="005A5C8F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7</w:t>
        </w:r>
      </w:fldSimple>
      <w:r>
        <w:t xml:space="preserve"> - Интерфейс для заполнения полей пакета</w:t>
      </w:r>
    </w:p>
    <w:p w14:paraId="08385785" w14:textId="77777777" w:rsidR="005A5C8F" w:rsidRDefault="005A5C8F" w:rsidP="005A5C8F">
      <w:pPr>
        <w:pStyle w:val="af5"/>
      </w:pPr>
      <w:r>
        <w:rPr>
          <w:noProof/>
        </w:rPr>
        <w:drawing>
          <wp:inline distT="0" distB="0" distL="0" distR="0" wp14:anchorId="743E3741" wp14:editId="5F97F118">
            <wp:extent cx="5955323" cy="3770825"/>
            <wp:effectExtent l="0" t="0" r="762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64" r="503"/>
                    <a:stretch/>
                  </pic:blipFill>
                  <pic:spPr bwMode="auto">
                    <a:xfrm>
                      <a:off x="0" y="0"/>
                      <a:ext cx="5957947" cy="3772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D2023" w14:textId="468C6516" w:rsidR="005A5C8F" w:rsidRDefault="005A5C8F" w:rsidP="005A5C8F">
      <w:pPr>
        <w:pStyle w:val="aa"/>
      </w:pPr>
      <w:r>
        <w:t xml:space="preserve">Рисунок </w:t>
      </w:r>
      <w:fldSimple w:instr=" SEQ Рисунок \* ARABIC ">
        <w:r w:rsidR="006B45B0">
          <w:rPr>
            <w:noProof/>
          </w:rPr>
          <w:t>8</w:t>
        </w:r>
      </w:fldSimple>
      <w:r>
        <w:t xml:space="preserve"> - </w:t>
      </w:r>
      <w:r w:rsidRPr="000C7E17">
        <w:t>Расшифровка отправляемого пакета</w:t>
      </w:r>
    </w:p>
    <w:p w14:paraId="240B3FCE" w14:textId="6CE22242" w:rsidR="006E5964" w:rsidRDefault="006B45B0" w:rsidP="006B45B0">
      <w:r>
        <w:t>Как тест, было проведено тройное рукопожатие с помощью ручного указания флагов и полей.</w:t>
      </w:r>
    </w:p>
    <w:p w14:paraId="4BE35BCB" w14:textId="77777777" w:rsidR="006B45B0" w:rsidRDefault="006B45B0" w:rsidP="006B45B0">
      <w:pPr>
        <w:pStyle w:val="af5"/>
      </w:pPr>
      <w:r>
        <w:rPr>
          <w:noProof/>
        </w:rPr>
        <w:drawing>
          <wp:inline distT="0" distB="0" distL="0" distR="0" wp14:anchorId="361A2807" wp14:editId="5646D2F4">
            <wp:extent cx="6300470" cy="59499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EACF" w14:textId="5303C58A" w:rsidR="006B45B0" w:rsidRDefault="006B45B0" w:rsidP="006B45B0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- Трафик теста генератора</w:t>
      </w:r>
    </w:p>
    <w:p w14:paraId="6C56FE03" w14:textId="77777777" w:rsidR="006B45B0" w:rsidRDefault="006B45B0" w:rsidP="006B45B0">
      <w:pPr>
        <w:pStyle w:val="af5"/>
      </w:pPr>
      <w:r>
        <w:rPr>
          <w:noProof/>
        </w:rPr>
        <w:drawing>
          <wp:inline distT="0" distB="0" distL="0" distR="0" wp14:anchorId="3DB79780" wp14:editId="4D21A52C">
            <wp:extent cx="4858036" cy="446976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579" cy="44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372" w14:textId="110D7E09" w:rsidR="006B45B0" w:rsidRDefault="006B45B0" w:rsidP="006B45B0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- Создание последнего пакета</w:t>
      </w:r>
    </w:p>
    <w:p w14:paraId="08D22912" w14:textId="77777777" w:rsidR="006B45B0" w:rsidRPr="006B45B0" w:rsidRDefault="006B45B0">
      <w:pPr>
        <w:spacing w:line="240" w:lineRule="auto"/>
        <w:ind w:firstLine="0"/>
      </w:pPr>
    </w:p>
    <w:p w14:paraId="21A42955" w14:textId="77777777" w:rsidR="006B45B0" w:rsidRDefault="006B45B0" w:rsidP="006B45B0">
      <w:pPr>
        <w:pStyle w:val="af5"/>
      </w:pPr>
      <w:r>
        <w:rPr>
          <w:noProof/>
        </w:rPr>
        <w:drawing>
          <wp:inline distT="0" distB="0" distL="0" distR="0" wp14:anchorId="18F35715" wp14:editId="4A607E85">
            <wp:extent cx="2409825" cy="752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FEB2" w14:textId="2A5C362E" w:rsidR="008444E1" w:rsidRDefault="006B45B0" w:rsidP="00184AD6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- Вывод получателя пакетов</w:t>
      </w:r>
    </w:p>
    <w:p w14:paraId="40BB0099" w14:textId="77777777" w:rsidR="00184AD6" w:rsidRDefault="00184AD6" w:rsidP="008444E1"/>
    <w:p w14:paraId="06B00DD2" w14:textId="572FAC1F" w:rsidR="005B5DB3" w:rsidRDefault="005B5DB3">
      <w:pPr>
        <w:spacing w:line="240" w:lineRule="auto"/>
        <w:ind w:firstLine="0"/>
      </w:pPr>
      <w:r>
        <w:br w:type="page"/>
      </w:r>
    </w:p>
    <w:p w14:paraId="63E2019E" w14:textId="77777777" w:rsidR="00C53ADA" w:rsidRDefault="00C53ADA" w:rsidP="00830F2D">
      <w:pPr>
        <w:pStyle w:val="1"/>
        <w:keepNext/>
        <w:ind w:firstLine="0"/>
        <w:jc w:val="center"/>
      </w:pPr>
      <w:bookmarkStart w:id="3" w:name="_Toc214654506"/>
      <w:r>
        <w:t>Выводы</w:t>
      </w:r>
      <w:bookmarkEnd w:id="3"/>
    </w:p>
    <w:p w14:paraId="7F727496" w14:textId="3C570686" w:rsidR="00A62693" w:rsidRPr="005D4DB2" w:rsidRDefault="00404613" w:rsidP="005D4DB2">
      <w:r>
        <w:t xml:space="preserve">При выполнении работы был проведен анализ отправки файла с помощью </w:t>
      </w:r>
      <w:proofErr w:type="spellStart"/>
      <w:r>
        <w:rPr>
          <w:lang w:val="en-US"/>
        </w:rPr>
        <w:t>netcat</w:t>
      </w:r>
      <w:proofErr w:type="spellEnd"/>
      <w:r w:rsidR="00C40EAB">
        <w:t xml:space="preserve"> и </w:t>
      </w:r>
      <w:proofErr w:type="spellStart"/>
      <w:r w:rsidR="00C40EAB">
        <w:rPr>
          <w:lang w:val="en-US"/>
        </w:rPr>
        <w:t>tcpdump</w:t>
      </w:r>
      <w:proofErr w:type="spellEnd"/>
      <w:r>
        <w:t xml:space="preserve">. Проанализированы параметры отправляемых пакетов. Также были изучены пакеты </w:t>
      </w:r>
      <w:r>
        <w:rPr>
          <w:lang w:val="en-US"/>
        </w:rPr>
        <w:t>TCP</w:t>
      </w:r>
      <w:r>
        <w:t xml:space="preserve">, </w:t>
      </w:r>
      <w:r>
        <w:rPr>
          <w:lang w:val="en-US"/>
        </w:rPr>
        <w:t>UDP</w:t>
      </w:r>
      <w:r>
        <w:t xml:space="preserve"> и </w:t>
      </w:r>
      <w:r>
        <w:rPr>
          <w:lang w:val="en-US"/>
        </w:rPr>
        <w:t>ICMP</w:t>
      </w:r>
      <w:r>
        <w:t xml:space="preserve"> для создания генератора пакетов. Был создан генератор пакетов на </w:t>
      </w:r>
      <w:r>
        <w:rPr>
          <w:lang w:val="en-US"/>
        </w:rPr>
        <w:t>Python</w:t>
      </w:r>
      <w:r>
        <w:t xml:space="preserve"> и проверена его работоспособность с помощью </w:t>
      </w:r>
      <w:r>
        <w:rPr>
          <w:lang w:val="en-US"/>
        </w:rPr>
        <w:t>Wireshark</w:t>
      </w:r>
      <w:r>
        <w:t xml:space="preserve">. </w:t>
      </w:r>
    </w:p>
    <w:sectPr w:rsidR="00A62693" w:rsidRPr="005D4DB2" w:rsidSect="00D60F71">
      <w:footerReference w:type="default" r:id="rId1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CF0A3" w14:textId="77777777" w:rsidR="00A26059" w:rsidRPr="00D60F71" w:rsidRDefault="00A2605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C4A8B43" w14:textId="77777777" w:rsidR="00A26059" w:rsidRPr="00D60F71" w:rsidRDefault="00A2605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5D42" w14:textId="77777777" w:rsidR="00A26059" w:rsidRPr="00D60F71" w:rsidRDefault="00A2605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D99C45A" w14:textId="77777777" w:rsidR="00A26059" w:rsidRPr="00D60F71" w:rsidRDefault="00A2605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C28670B"/>
    <w:multiLevelType w:val="hybridMultilevel"/>
    <w:tmpl w:val="C04E2A12"/>
    <w:lvl w:ilvl="0" w:tplc="CC069A5A">
      <w:start w:val="1"/>
      <w:numFmt w:val="bullet"/>
      <w:lvlText w:val="—"/>
      <w:lvlJc w:val="left"/>
      <w:pPr>
        <w:ind w:left="1571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5A6"/>
    <w:rsid w:val="00017450"/>
    <w:rsid w:val="000277F4"/>
    <w:rsid w:val="00035C4C"/>
    <w:rsid w:val="0003660F"/>
    <w:rsid w:val="000604F5"/>
    <w:rsid w:val="0006172D"/>
    <w:rsid w:val="00081A09"/>
    <w:rsid w:val="000820AD"/>
    <w:rsid w:val="00090579"/>
    <w:rsid w:val="0009138C"/>
    <w:rsid w:val="00093ADB"/>
    <w:rsid w:val="000B060E"/>
    <w:rsid w:val="000B1F41"/>
    <w:rsid w:val="000C12AA"/>
    <w:rsid w:val="000C1631"/>
    <w:rsid w:val="000D0BBA"/>
    <w:rsid w:val="000E3888"/>
    <w:rsid w:val="000E3EE4"/>
    <w:rsid w:val="00150143"/>
    <w:rsid w:val="001507EF"/>
    <w:rsid w:val="00151BEC"/>
    <w:rsid w:val="00156463"/>
    <w:rsid w:val="00160CFD"/>
    <w:rsid w:val="00162375"/>
    <w:rsid w:val="00184AD6"/>
    <w:rsid w:val="00195AFF"/>
    <w:rsid w:val="001A0044"/>
    <w:rsid w:val="001B1B03"/>
    <w:rsid w:val="001B32F7"/>
    <w:rsid w:val="001D4146"/>
    <w:rsid w:val="001E6E38"/>
    <w:rsid w:val="001E74F8"/>
    <w:rsid w:val="001F5F19"/>
    <w:rsid w:val="0020070E"/>
    <w:rsid w:val="00202397"/>
    <w:rsid w:val="00202F1D"/>
    <w:rsid w:val="00204925"/>
    <w:rsid w:val="002074EF"/>
    <w:rsid w:val="002313A9"/>
    <w:rsid w:val="00247C83"/>
    <w:rsid w:val="002523D2"/>
    <w:rsid w:val="0025334A"/>
    <w:rsid w:val="002629B9"/>
    <w:rsid w:val="00271F10"/>
    <w:rsid w:val="002A5044"/>
    <w:rsid w:val="002B0E29"/>
    <w:rsid w:val="002D1672"/>
    <w:rsid w:val="002D5C58"/>
    <w:rsid w:val="002E373A"/>
    <w:rsid w:val="002F34BA"/>
    <w:rsid w:val="002F4A05"/>
    <w:rsid w:val="00312B77"/>
    <w:rsid w:val="00315E69"/>
    <w:rsid w:val="00327A23"/>
    <w:rsid w:val="0033405F"/>
    <w:rsid w:val="00335FD9"/>
    <w:rsid w:val="00353231"/>
    <w:rsid w:val="00355241"/>
    <w:rsid w:val="0037417C"/>
    <w:rsid w:val="00384ECC"/>
    <w:rsid w:val="00395E78"/>
    <w:rsid w:val="003A1CBB"/>
    <w:rsid w:val="003A5F24"/>
    <w:rsid w:val="003B2153"/>
    <w:rsid w:val="003B7418"/>
    <w:rsid w:val="003C218B"/>
    <w:rsid w:val="003E4132"/>
    <w:rsid w:val="003E4C7B"/>
    <w:rsid w:val="00404613"/>
    <w:rsid w:val="00405EEA"/>
    <w:rsid w:val="0040671E"/>
    <w:rsid w:val="004156CB"/>
    <w:rsid w:val="0045798B"/>
    <w:rsid w:val="004729B8"/>
    <w:rsid w:val="00475C3D"/>
    <w:rsid w:val="00477C7D"/>
    <w:rsid w:val="00497F6F"/>
    <w:rsid w:val="004A6087"/>
    <w:rsid w:val="004B18E7"/>
    <w:rsid w:val="004B37E8"/>
    <w:rsid w:val="004B42A1"/>
    <w:rsid w:val="004B5CD2"/>
    <w:rsid w:val="004B6E51"/>
    <w:rsid w:val="004F2A89"/>
    <w:rsid w:val="004F63EF"/>
    <w:rsid w:val="004F7F88"/>
    <w:rsid w:val="00500D2B"/>
    <w:rsid w:val="00516DFF"/>
    <w:rsid w:val="005438C9"/>
    <w:rsid w:val="00543F39"/>
    <w:rsid w:val="00544F2D"/>
    <w:rsid w:val="00551128"/>
    <w:rsid w:val="005724C6"/>
    <w:rsid w:val="005865C7"/>
    <w:rsid w:val="005A3B73"/>
    <w:rsid w:val="005A5C8F"/>
    <w:rsid w:val="005B5DB3"/>
    <w:rsid w:val="005C0A3C"/>
    <w:rsid w:val="005D1199"/>
    <w:rsid w:val="005D27F7"/>
    <w:rsid w:val="005D2800"/>
    <w:rsid w:val="005D4DB2"/>
    <w:rsid w:val="005E42A2"/>
    <w:rsid w:val="005E4F2A"/>
    <w:rsid w:val="005E6246"/>
    <w:rsid w:val="00602D9D"/>
    <w:rsid w:val="00672BC0"/>
    <w:rsid w:val="00674524"/>
    <w:rsid w:val="00682CB2"/>
    <w:rsid w:val="006830F5"/>
    <w:rsid w:val="006B3E75"/>
    <w:rsid w:val="006B44AB"/>
    <w:rsid w:val="006B45B0"/>
    <w:rsid w:val="006C4E94"/>
    <w:rsid w:val="006C7A54"/>
    <w:rsid w:val="006E5964"/>
    <w:rsid w:val="006E7B40"/>
    <w:rsid w:val="006F5F48"/>
    <w:rsid w:val="0071183B"/>
    <w:rsid w:val="00712EFB"/>
    <w:rsid w:val="007246FB"/>
    <w:rsid w:val="00735118"/>
    <w:rsid w:val="0074227F"/>
    <w:rsid w:val="007528C5"/>
    <w:rsid w:val="007634CF"/>
    <w:rsid w:val="0078465D"/>
    <w:rsid w:val="007932A8"/>
    <w:rsid w:val="007C378E"/>
    <w:rsid w:val="007D0609"/>
    <w:rsid w:val="007E223D"/>
    <w:rsid w:val="007E65B7"/>
    <w:rsid w:val="007F0273"/>
    <w:rsid w:val="00803E9D"/>
    <w:rsid w:val="008045D8"/>
    <w:rsid w:val="008244CC"/>
    <w:rsid w:val="008302C7"/>
    <w:rsid w:val="00830F2D"/>
    <w:rsid w:val="008434BB"/>
    <w:rsid w:val="008444E1"/>
    <w:rsid w:val="00851198"/>
    <w:rsid w:val="00852090"/>
    <w:rsid w:val="00853432"/>
    <w:rsid w:val="00856000"/>
    <w:rsid w:val="00861BD5"/>
    <w:rsid w:val="008674D7"/>
    <w:rsid w:val="008C67BD"/>
    <w:rsid w:val="008D5EA0"/>
    <w:rsid w:val="008F1AD6"/>
    <w:rsid w:val="00903505"/>
    <w:rsid w:val="00917645"/>
    <w:rsid w:val="00917D90"/>
    <w:rsid w:val="00925C7F"/>
    <w:rsid w:val="00933E0A"/>
    <w:rsid w:val="0093477C"/>
    <w:rsid w:val="0094040A"/>
    <w:rsid w:val="00941061"/>
    <w:rsid w:val="00942D27"/>
    <w:rsid w:val="00965B97"/>
    <w:rsid w:val="00966B0F"/>
    <w:rsid w:val="00971E07"/>
    <w:rsid w:val="009830FF"/>
    <w:rsid w:val="00984831"/>
    <w:rsid w:val="00985035"/>
    <w:rsid w:val="009A77CB"/>
    <w:rsid w:val="009B1702"/>
    <w:rsid w:val="009C0BE6"/>
    <w:rsid w:val="009C0CF1"/>
    <w:rsid w:val="009C15C0"/>
    <w:rsid w:val="009C6922"/>
    <w:rsid w:val="009D3CCE"/>
    <w:rsid w:val="009D4C8B"/>
    <w:rsid w:val="009E6813"/>
    <w:rsid w:val="009F270C"/>
    <w:rsid w:val="009F5065"/>
    <w:rsid w:val="00A04644"/>
    <w:rsid w:val="00A105DF"/>
    <w:rsid w:val="00A20BE4"/>
    <w:rsid w:val="00A20E1C"/>
    <w:rsid w:val="00A2111C"/>
    <w:rsid w:val="00A211A6"/>
    <w:rsid w:val="00A21760"/>
    <w:rsid w:val="00A233A8"/>
    <w:rsid w:val="00A26059"/>
    <w:rsid w:val="00A430E2"/>
    <w:rsid w:val="00A62693"/>
    <w:rsid w:val="00A64183"/>
    <w:rsid w:val="00A64D35"/>
    <w:rsid w:val="00A745CB"/>
    <w:rsid w:val="00A9283B"/>
    <w:rsid w:val="00AC748B"/>
    <w:rsid w:val="00AD03E2"/>
    <w:rsid w:val="00AD39F7"/>
    <w:rsid w:val="00AE0AB3"/>
    <w:rsid w:val="00AE243B"/>
    <w:rsid w:val="00AE53D9"/>
    <w:rsid w:val="00B03DF5"/>
    <w:rsid w:val="00B133A9"/>
    <w:rsid w:val="00B13B4B"/>
    <w:rsid w:val="00B20597"/>
    <w:rsid w:val="00B26C8E"/>
    <w:rsid w:val="00B372EE"/>
    <w:rsid w:val="00B53CBD"/>
    <w:rsid w:val="00B57E08"/>
    <w:rsid w:val="00B968FE"/>
    <w:rsid w:val="00BA148B"/>
    <w:rsid w:val="00BA3118"/>
    <w:rsid w:val="00BB2077"/>
    <w:rsid w:val="00BC4C46"/>
    <w:rsid w:val="00BE19C9"/>
    <w:rsid w:val="00BE1C48"/>
    <w:rsid w:val="00BE3A28"/>
    <w:rsid w:val="00BE490B"/>
    <w:rsid w:val="00C174D6"/>
    <w:rsid w:val="00C36F05"/>
    <w:rsid w:val="00C40EAB"/>
    <w:rsid w:val="00C469D8"/>
    <w:rsid w:val="00C46EAE"/>
    <w:rsid w:val="00C5031D"/>
    <w:rsid w:val="00C53ADA"/>
    <w:rsid w:val="00C732D9"/>
    <w:rsid w:val="00C76798"/>
    <w:rsid w:val="00C77E41"/>
    <w:rsid w:val="00C85B53"/>
    <w:rsid w:val="00C909DE"/>
    <w:rsid w:val="00CC5C41"/>
    <w:rsid w:val="00CD47C7"/>
    <w:rsid w:val="00CF315C"/>
    <w:rsid w:val="00D139C3"/>
    <w:rsid w:val="00D30BE4"/>
    <w:rsid w:val="00D32446"/>
    <w:rsid w:val="00D342F1"/>
    <w:rsid w:val="00D3578A"/>
    <w:rsid w:val="00D5217D"/>
    <w:rsid w:val="00D53D81"/>
    <w:rsid w:val="00D60F71"/>
    <w:rsid w:val="00D71858"/>
    <w:rsid w:val="00D86D38"/>
    <w:rsid w:val="00DB41D3"/>
    <w:rsid w:val="00DB66C1"/>
    <w:rsid w:val="00DF5ACB"/>
    <w:rsid w:val="00E02DCD"/>
    <w:rsid w:val="00E14A23"/>
    <w:rsid w:val="00E34A15"/>
    <w:rsid w:val="00E52A87"/>
    <w:rsid w:val="00E66BDC"/>
    <w:rsid w:val="00E675B9"/>
    <w:rsid w:val="00E802CE"/>
    <w:rsid w:val="00E80FFE"/>
    <w:rsid w:val="00EA504A"/>
    <w:rsid w:val="00EB666A"/>
    <w:rsid w:val="00EC03D0"/>
    <w:rsid w:val="00EF2109"/>
    <w:rsid w:val="00EF4ADA"/>
    <w:rsid w:val="00F02642"/>
    <w:rsid w:val="00F03722"/>
    <w:rsid w:val="00F2105D"/>
    <w:rsid w:val="00F47541"/>
    <w:rsid w:val="00F52229"/>
    <w:rsid w:val="00F52F00"/>
    <w:rsid w:val="00F56C63"/>
    <w:rsid w:val="00F570B7"/>
    <w:rsid w:val="00F67AC2"/>
    <w:rsid w:val="00F72384"/>
    <w:rsid w:val="00F72418"/>
    <w:rsid w:val="00F72D85"/>
    <w:rsid w:val="00F7377D"/>
    <w:rsid w:val="00F74364"/>
    <w:rsid w:val="00F91A1E"/>
    <w:rsid w:val="00F92FA9"/>
    <w:rsid w:val="00FB5D42"/>
    <w:rsid w:val="00FC19FE"/>
    <w:rsid w:val="00FD22B1"/>
    <w:rsid w:val="00FD498F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7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a">
    <w:name w:val="Emphasis"/>
    <w:basedOn w:val="a5"/>
    <w:uiPriority w:val="20"/>
    <w:qFormat/>
    <w:locked/>
    <w:rsid w:val="0045798B"/>
    <w:rPr>
      <w:i/>
      <w:iCs/>
    </w:rPr>
  </w:style>
  <w:style w:type="character" w:styleId="HTML">
    <w:name w:val="HTML Code"/>
    <w:basedOn w:val="a5"/>
    <w:uiPriority w:val="99"/>
    <w:semiHidden/>
    <w:unhideWhenUsed/>
    <w:locked/>
    <w:rsid w:val="0045798B"/>
    <w:rPr>
      <w:rFonts w:ascii="Courier New" w:eastAsia="Times New Roman" w:hAnsi="Courier New" w:cs="Courier New"/>
      <w:sz w:val="20"/>
      <w:szCs w:val="20"/>
    </w:rPr>
  </w:style>
  <w:style w:type="character" w:styleId="affb">
    <w:name w:val="Unresolved Mention"/>
    <w:basedOn w:val="a5"/>
    <w:uiPriority w:val="99"/>
    <w:semiHidden/>
    <w:unhideWhenUsed/>
    <w:rsid w:val="0045798B"/>
    <w:rPr>
      <w:color w:val="605E5C"/>
      <w:shd w:val="clear" w:color="auto" w:fill="E1DFDD"/>
    </w:rPr>
  </w:style>
  <w:style w:type="character" w:styleId="affc">
    <w:name w:val="Strong"/>
    <w:basedOn w:val="a5"/>
    <w:uiPriority w:val="22"/>
    <w:qFormat/>
    <w:locked/>
    <w:rsid w:val="00F02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1454</TotalTime>
  <Pages>11</Pages>
  <Words>959</Words>
  <Characters>5471</Characters>
  <Application>Microsoft Office Word</Application>
  <DocSecurity>0</DocSecurity>
  <Lines>45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/>
      <vt:lpstr>Формулировка задания</vt:lpstr>
      <vt:lpstr>Основная часть</vt:lpstr>
      <vt:lpstr>    Передача файла между двумя вычислительными узлами</vt:lpstr>
      <vt:lpstr>    Захват процесса передачи файла</vt:lpstr>
      <vt:lpstr>    Зафиксированные данные в нужном формате</vt:lpstr>
      <vt:lpstr>    Реализация генератора пакетов</vt:lpstr>
      <vt:lpstr>Выводы</vt:lpstr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Lavrova</dc:creator>
  <cp:lastModifiedBy>Черникова Василиса Михайловна</cp:lastModifiedBy>
  <cp:revision>110</cp:revision>
  <dcterms:created xsi:type="dcterms:W3CDTF">2020-03-24T09:27:00Z</dcterms:created>
  <dcterms:modified xsi:type="dcterms:W3CDTF">2026-01-07T17:14:00Z</dcterms:modified>
</cp:coreProperties>
</file>